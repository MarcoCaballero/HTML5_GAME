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bookmarkStart w:id="1" w:name="_Hlk507347387" w:displacedByCustomXml="next"/>
    <w:bookmarkEnd w:id="1" w:displacedByCustomXml="next"/>
    <w:sdt>
      <w:sdtPr>
        <w:id w:val="-388415555"/>
        <w:docPartObj>
          <w:docPartGallery w:val="Cover Pages"/>
          <w:docPartUnique/>
        </w:docPartObj>
      </w:sdtPr>
      <w:sdtEndPr/>
      <w:sdtContent>
        <w:p w14:paraId="6B3B3D3A" w14:textId="4F3D7255" w:rsidR="009A042E" w:rsidRDefault="005572F0" w:rsidP="008F0DA4">
          <w:pPr>
            <w:pStyle w:val="Logo"/>
            <w:jc w:val="both"/>
          </w:pPr>
          <w:sdt>
            <w:sdtPr>
              <w:rPr>
                <w:noProof/>
                <w:lang w:eastAsia="zh-TW" w:bidi="hi-IN"/>
              </w:rPr>
              <w:alias w:val="Click icon at right to replace logo"/>
              <w:tag w:val="Click icon at right to replace logo"/>
              <w:id w:val="-2090688503"/>
              <w:picture/>
            </w:sdtPr>
            <w:sdtEndPr/>
            <w:sdtContent>
              <w:r w:rsidR="00AB4493">
                <w:rPr>
                  <w:noProof/>
                  <w:lang w:val="es-ES" w:eastAsia="es-ES"/>
                </w:rPr>
                <w:drawing>
                  <wp:inline distT="0" distB="0" distL="0" distR="0" wp14:anchorId="006236AC" wp14:editId="6128DF94">
                    <wp:extent cx="1907540" cy="968909"/>
                    <wp:effectExtent l="0" t="0" r="0" b="3175"/>
                    <wp:docPr id="22" name="Imagen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907540" cy="9689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1179CE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74474D" wp14:editId="0357FAF4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72188" w14:textId="4DD1022A" w:rsidR="00195C72" w:rsidRPr="0018474E" w:rsidRDefault="005572F0">
                                <w:pPr>
                                  <w:pStyle w:val="Puesto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AB4493">
                                      <w:t>Futuristic Balls</w:t>
                                    </w:r>
                                  </w:sdtContent>
                                </w:sdt>
                              </w:p>
                              <w:p w14:paraId="103E64AE" w14:textId="7E79AB75" w:rsidR="00195C72" w:rsidRPr="0085292C" w:rsidRDefault="005572F0">
                                <w:pPr>
                                  <w:pStyle w:val="Subttulo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11077053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AB4493">
                                      <w:t xml:space="preserve">Creación de </w:t>
                                    </w:r>
                                    <w:proofErr w:type="gramStart"/>
                                    <w:r w:rsidR="00AB4493">
                                      <w:t>un</w:t>
                                    </w:r>
                                    <w:proofErr w:type="gramEnd"/>
                                    <w:r w:rsidR="00AB4493">
                                      <w:t xml:space="preserve"> juego con HTML5, Multimedia, URJC.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7447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Text box displaying document title and subtitle" style="position:absolute;left:0;text-align:left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" filled="f" stroked="f" strokeweight=".5pt">
                    <v:textbox style="mso-fit-shape-to-text:t" inset="0,0,0,0">
                      <w:txbxContent>
                        <w:p w14:paraId="78272188" w14:textId="4DD1022A" w:rsidR="00195C72" w:rsidRPr="0018474E" w:rsidRDefault="007F3AA9">
                          <w:pPr>
                            <w:pStyle w:val="Puesto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AB4493">
                                <w:t>Futuristic Balls</w:t>
                              </w:r>
                            </w:sdtContent>
                          </w:sdt>
                        </w:p>
                        <w:p w14:paraId="103E64AE" w14:textId="7E79AB75" w:rsidR="00195C72" w:rsidRPr="0085292C" w:rsidRDefault="007F3AA9">
                          <w:pPr>
                            <w:pStyle w:val="Subttulo"/>
                          </w:pPr>
                          <w:sdt>
                            <w:sdtPr>
                              <w:alias w:val="Subtitle"/>
                              <w:tag w:val=""/>
                              <w:id w:val="11077053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roofErr w:type="spellStart"/>
                              <w:r w:rsidR="00AB4493">
                                <w:t>Creación</w:t>
                              </w:r>
                              <w:proofErr w:type="spellEnd"/>
                              <w:r w:rsidR="00AB4493">
                                <w:t xml:space="preserve"> de </w:t>
                              </w:r>
                              <w:proofErr w:type="gramStart"/>
                              <w:r w:rsidR="00AB4493">
                                <w:t>un</w:t>
                              </w:r>
                              <w:proofErr w:type="gramEnd"/>
                              <w:r w:rsidR="00AB4493">
                                <w:t xml:space="preserve"> </w:t>
                              </w:r>
                              <w:proofErr w:type="spellStart"/>
                              <w:r w:rsidR="00AB4493">
                                <w:t>juego</w:t>
                              </w:r>
                              <w:proofErr w:type="spellEnd"/>
                              <w:r w:rsidR="00AB4493">
                                <w:t xml:space="preserve"> con HTML5, Multimedia, URJC.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5AA8B75B" w14:textId="43992397" w:rsidR="009A042E" w:rsidRDefault="009A042E" w:rsidP="008F0DA4">
          <w:pPr>
            <w:jc w:val="both"/>
          </w:pPr>
        </w:p>
        <w:p w14:paraId="158EFD72" w14:textId="77777777" w:rsidR="009A042E" w:rsidRDefault="0085292C" w:rsidP="008F0DA4">
          <w:pPr>
            <w:jc w:val="both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A4FF5F" wp14:editId="4AE5C99C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7769225</wp:posOffset>
                    </wp:positionV>
                    <wp:extent cx="5943600" cy="906145"/>
                    <wp:effectExtent l="0" t="0" r="0" b="8255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0614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19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3213"/>
                                  <w:gridCol w:w="11"/>
                                  <w:gridCol w:w="2055"/>
                                  <w:gridCol w:w="273"/>
                                  <w:gridCol w:w="3314"/>
                                </w:tblGrid>
                                <w:tr w:rsidR="00195C72" w:rsidRPr="00BE05F3" w14:paraId="220FAA49" w14:textId="77777777" w:rsidTr="00AB4493">
                                  <w:sdt>
                                    <w:sdtPr>
                                      <w:rPr>
                                        <w:sz w:val="28"/>
                                        <w:lang w:val="es-ES"/>
                                      </w:rPr>
                                      <w:alias w:val="Address"/>
                                      <w:tag w:val=""/>
                                      <w:id w:val="213313225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817" w:type="pct"/>
                                        </w:tcPr>
                                        <w:p w14:paraId="4C66FAB4" w14:textId="1D555A08" w:rsidR="00195C72" w:rsidRPr="0085292C" w:rsidRDefault="00E7102B" w:rsidP="005C2947">
                                          <w:pPr>
                                            <w:pStyle w:val="ContactInfo"/>
                                            <w:ind w:right="-1493"/>
                                            <w:rPr>
                                              <w:sz w:val="28"/>
                                              <w:lang w:val="es-ES"/>
                                            </w:rPr>
                                          </w:pPr>
                                          <w:r>
                                            <w:rPr>
                                              <w:sz w:val="28"/>
                                              <w:lang w:val="es-ES"/>
                                            </w:rPr>
                                            <w:t>Marco Caballero del Dedo.</w:t>
                                          </w:r>
                                          <w:r>
                                            <w:rPr>
                                              <w:sz w:val="28"/>
                                              <w:lang w:val="es-ES"/>
                                            </w:rPr>
                                            <w:br/>
                                            <w:t xml:space="preserve">Pedro Espinosa Ferrández.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11" w:type="pct"/>
                                    </w:tcPr>
                                    <w:p w14:paraId="25ACABD3" w14:textId="77777777" w:rsidR="00195C72" w:rsidRPr="0085292C" w:rsidRDefault="00195C72">
                                      <w:pPr>
                                        <w:pStyle w:val="ContactInfo"/>
                                        <w:rPr>
                                          <w:sz w:val="24"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164" w:type="pct"/>
                                    </w:tcPr>
                                    <w:p w14:paraId="6C488EB9" w14:textId="77777777" w:rsidR="00195C72" w:rsidRPr="0018474E" w:rsidRDefault="00195C72" w:rsidP="0085292C">
                                      <w:pPr>
                                        <w:pStyle w:val="ContactInfo"/>
                                        <w:ind w:left="484" w:right="-235" w:hanging="484"/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9" w:type="pct"/>
                                    </w:tcPr>
                                    <w:p w14:paraId="36983D94" w14:textId="77777777" w:rsidR="00195C72" w:rsidRPr="0018474E" w:rsidRDefault="00195C72">
                                      <w:pPr>
                                        <w:pStyle w:val="ContactInfo"/>
                                        <w:rPr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849" w:type="pct"/>
                                    </w:tcPr>
                                    <w:sdt>
                                      <w:sdtPr>
                                        <w:rPr>
                                          <w:sz w:val="28"/>
                                          <w:lang w:val="es-ES"/>
                                        </w:rPr>
                                        <w:alias w:val="Email"/>
                                        <w:tag w:val=""/>
                                        <w:id w:val="-1029019786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097F1FAD" w14:textId="669BCBC3" w:rsidR="00195C72" w:rsidRPr="0018474E" w:rsidRDefault="000241E0" w:rsidP="0085292C">
                                          <w:pPr>
                                            <w:pStyle w:val="ContactInfo"/>
                                            <w:ind w:left="-274" w:firstLine="274"/>
                                            <w:jc w:val="right"/>
                                            <w:rPr>
                                              <w:lang w:val="es-ES"/>
                                            </w:rPr>
                                          </w:pPr>
                                          <w:r>
                                            <w:rPr>
                                              <w:sz w:val="28"/>
                                              <w:lang w:val="es-ES"/>
                                            </w:rPr>
                                            <w:t>m.caballerod@alumnos.urjc.es</w:t>
                                          </w:r>
                                        </w:p>
                                      </w:sdtContent>
                                    </w:sdt>
                                    <w:p w14:paraId="6CEED935" w14:textId="31C44A93" w:rsidR="00195C72" w:rsidRPr="0018474E" w:rsidRDefault="005C2947" w:rsidP="0085292C">
                                      <w:pPr>
                                        <w:pStyle w:val="ContactInfo"/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 w:rsidRPr="005C2947">
                                        <w:rPr>
                                          <w:sz w:val="28"/>
                                          <w:lang w:val="es-ES"/>
                                        </w:rPr>
                                        <w:t>p.espinosa@alumnos.urjc.es</w:t>
                                      </w:r>
                                    </w:p>
                                  </w:tc>
                                </w:tr>
                              </w:tbl>
                              <w:p w14:paraId="4E0478E0" w14:textId="77777777" w:rsidR="00195C72" w:rsidRPr="0018474E" w:rsidRDefault="00195C72">
                                <w:pPr>
                                  <w:pStyle w:val="TableSpace"/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A4FF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7" type="#_x0000_t202" alt="Text box displaying company contact information" style="position:absolute;left:0;text-align:left;margin-left:0;margin-top:611.75pt;width:468pt;height:71.35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" fillcolor="#0070c0" stroked="f" strokeweight=".5pt">
                    <v:textbox inset="12.96pt,0,12.96pt,0">
                      <w:txbxContent>
                        <w:tbl>
                          <w:tblPr>
                            <w:tblW w:w="5019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3213"/>
                            <w:gridCol w:w="11"/>
                            <w:gridCol w:w="2055"/>
                            <w:gridCol w:w="273"/>
                            <w:gridCol w:w="3314"/>
                          </w:tblGrid>
                          <w:tr w:rsidR="00195C72" w:rsidRPr="00BE05F3" w14:paraId="220FAA49" w14:textId="77777777" w:rsidTr="00AB4493">
                            <w:sdt>
                              <w:sdtPr>
                                <w:rPr>
                                  <w:sz w:val="28"/>
                                  <w:lang w:val="es-ES"/>
                                </w:rPr>
                                <w:alias w:val="Address"/>
                                <w:tag w:val=""/>
                                <w:id w:val="213313225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817" w:type="pct"/>
                                  </w:tcPr>
                                  <w:p w14:paraId="4C66FAB4" w14:textId="1D555A08" w:rsidR="00195C72" w:rsidRPr="0085292C" w:rsidRDefault="00E7102B" w:rsidP="005C2947">
                                    <w:pPr>
                                      <w:pStyle w:val="ContactInfo"/>
                                      <w:ind w:right="-1493"/>
                                      <w:rPr>
                                        <w:sz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lang w:val="es-ES"/>
                                      </w:rPr>
                                      <w:t>Marco Caballero del Dedo.</w:t>
                                    </w:r>
                                    <w:r>
                                      <w:rPr>
                                        <w:sz w:val="28"/>
                                        <w:lang w:val="es-ES"/>
                                      </w:rPr>
                                      <w:br/>
                                      <w:t xml:space="preserve">Pedro Espinosa Ferrández. 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11" w:type="pct"/>
                              </w:tcPr>
                              <w:p w14:paraId="25ACABD3" w14:textId="77777777" w:rsidR="00195C72" w:rsidRPr="0085292C" w:rsidRDefault="00195C72">
                                <w:pPr>
                                  <w:pStyle w:val="ContactInfo"/>
                                  <w:rPr>
                                    <w:sz w:val="24"/>
                                    <w:lang w:val="es-E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64" w:type="pct"/>
                              </w:tcPr>
                              <w:p w14:paraId="6C488EB9" w14:textId="77777777" w:rsidR="00195C72" w:rsidRPr="0018474E" w:rsidRDefault="00195C72" w:rsidP="0085292C">
                                <w:pPr>
                                  <w:pStyle w:val="ContactInfo"/>
                                  <w:ind w:left="484" w:right="-235" w:hanging="484"/>
                                  <w:jc w:val="center"/>
                                  <w:rPr>
                                    <w:lang w:val="es-E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9" w:type="pct"/>
                              </w:tcPr>
                              <w:p w14:paraId="36983D94" w14:textId="77777777" w:rsidR="00195C72" w:rsidRPr="0018474E" w:rsidRDefault="00195C72">
                                <w:pPr>
                                  <w:pStyle w:val="ContactInfo"/>
                                  <w:rPr>
                                    <w:lang w:val="es-E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849" w:type="pct"/>
                              </w:tcPr>
                              <w:sdt>
                                <w:sdtPr>
                                  <w:rPr>
                                    <w:sz w:val="28"/>
                                    <w:lang w:val="es-ES"/>
                                  </w:rPr>
                                  <w:alias w:val="Email"/>
                                  <w:tag w:val=""/>
                                  <w:id w:val="-1029019786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097F1FAD" w14:textId="669BCBC3" w:rsidR="00195C72" w:rsidRPr="0018474E" w:rsidRDefault="000241E0" w:rsidP="0085292C">
                                    <w:pPr>
                                      <w:pStyle w:val="ContactInfo"/>
                                      <w:ind w:left="-274" w:firstLine="274"/>
                                      <w:jc w:val="right"/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lang w:val="es-ES"/>
                                      </w:rPr>
                                      <w:t>m.caballerod@alumnos.urjc.es</w:t>
                                    </w:r>
                                  </w:p>
                                </w:sdtContent>
                              </w:sdt>
                              <w:p w14:paraId="6CEED935" w14:textId="31C44A93" w:rsidR="00195C72" w:rsidRPr="0018474E" w:rsidRDefault="005C2947" w:rsidP="0085292C">
                                <w:pPr>
                                  <w:pStyle w:val="ContactInfo"/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 w:rsidRPr="005C2947">
                                  <w:rPr>
                                    <w:sz w:val="28"/>
                                    <w:lang w:val="es-ES"/>
                                  </w:rPr>
                                  <w:t>p.espinosa@alumnos.urjc.es</w:t>
                                </w:r>
                              </w:p>
                            </w:tc>
                          </w:tr>
                        </w:tbl>
                        <w:p w14:paraId="4E0478E0" w14:textId="77777777" w:rsidR="00195C72" w:rsidRPr="0018474E" w:rsidRDefault="00195C72">
                          <w:pPr>
                            <w:pStyle w:val="TableSpace"/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1179CE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382375557"/>
        <w:docPartObj>
          <w:docPartGallery w:val="Table of Contents"/>
          <w:docPartUnique/>
        </w:docPartObj>
      </w:sdtPr>
      <w:sdtEndPr>
        <w:rPr>
          <w:b/>
          <w:bCs/>
          <w:noProof/>
          <w:sz w:val="14"/>
        </w:rPr>
      </w:sdtEndPr>
      <w:sdtContent>
        <w:p w14:paraId="7D5DFA7D" w14:textId="6D5DD6BD" w:rsidR="00611F22" w:rsidRDefault="00AB4493">
          <w:pPr>
            <w:pStyle w:val="TtulodeTDC"/>
          </w:pPr>
          <w:r>
            <w:t>Tabla de contenidos</w:t>
          </w:r>
        </w:p>
        <w:p w14:paraId="131DC651" w14:textId="77777777" w:rsidR="00B57E7A" w:rsidRDefault="00611F22">
          <w:pPr>
            <w:pStyle w:val="TD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s-ES" w:eastAsia="es-ES"/>
            </w:rPr>
          </w:pPr>
          <w:r w:rsidRPr="00C6197A">
            <w:rPr>
              <w:sz w:val="20"/>
            </w:rPr>
            <w:fldChar w:fldCharType="begin"/>
          </w:r>
          <w:r w:rsidRPr="00C6197A">
            <w:rPr>
              <w:sz w:val="20"/>
            </w:rPr>
            <w:instrText xml:space="preserve"> TOC \o "1-3" \h \z \u </w:instrText>
          </w:r>
          <w:r w:rsidRPr="00C6197A">
            <w:rPr>
              <w:sz w:val="20"/>
            </w:rPr>
            <w:fldChar w:fldCharType="separate"/>
          </w:r>
          <w:hyperlink w:anchor="_Toc508565161" w:history="1">
            <w:r w:rsidR="00B57E7A" w:rsidRPr="006731E5">
              <w:rPr>
                <w:rStyle w:val="Hipervnculo"/>
                <w:noProof/>
                <w:lang w:val="es-ES"/>
              </w:rPr>
              <w:t>Introducción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_Toc508565161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3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784DCD11" w14:textId="77777777" w:rsidR="00B57E7A" w:rsidRDefault="005572F0">
          <w:pPr>
            <w:pStyle w:val="TDC2"/>
            <w:rPr>
              <w:noProof/>
              <w:color w:val="auto"/>
              <w:lang w:val="es-ES" w:eastAsia="es-ES"/>
            </w:rPr>
          </w:pPr>
          <w:hyperlink w:anchor="_Toc508565162" w:history="1">
            <w:r w:rsidR="00B57E7A" w:rsidRPr="006731E5">
              <w:rPr>
                <w:rStyle w:val="Hipervnculo"/>
                <w:noProof/>
                <w:lang w:val="es-ES" w:eastAsia="en-US"/>
              </w:rPr>
              <w:t>Pantallas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_Toc508565162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4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5BC0F57E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3" w:history="1">
            <w:r w:rsidR="00B57E7A" w:rsidRPr="006731E5">
              <w:rPr>
                <w:rStyle w:val="Hipervnculo"/>
                <w:noProof/>
                <w:lang w:val="es-ES" w:eastAsia="en-US"/>
              </w:rPr>
              <w:t>Bienvenida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_Toc508565163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4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1496C768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4" w:history="1">
            <w:r w:rsidR="00B57E7A" w:rsidRPr="006731E5">
              <w:rPr>
                <w:rStyle w:val="Hipervnculo"/>
                <w:noProof/>
                <w:lang w:val="es-ES" w:eastAsia="en-US"/>
              </w:rPr>
              <w:t>Carga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_Toc508565164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5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776C9215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5" w:history="1">
            <w:r w:rsidR="00B57E7A" w:rsidRPr="006731E5">
              <w:rPr>
                <w:rStyle w:val="Hipervnculo"/>
                <w:noProof/>
                <w:lang w:val="es-ES" w:eastAsia="en-US"/>
              </w:rPr>
              <w:t>Selección de nivel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_Toc508565165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6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1B2D1D67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6" w:history="1">
            <w:r w:rsidR="00B57E7A" w:rsidRPr="006731E5">
              <w:rPr>
                <w:rStyle w:val="Hipervnculo"/>
                <w:noProof/>
                <w:lang w:val="es-ES" w:eastAsia="en-US"/>
              </w:rPr>
              <w:t>Canvas por nivel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_Toc508565166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7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2CCDAFF1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7" w:history="1">
            <w:r w:rsidR="00B57E7A" w:rsidRPr="006731E5">
              <w:rPr>
                <w:rStyle w:val="Hipervnculo"/>
                <w:noProof/>
                <w:lang w:val="es-ES" w:eastAsia="en-US"/>
              </w:rPr>
              <w:t>Final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_Toc508565167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7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69E37AE1" w14:textId="77777777" w:rsidR="00B57E7A" w:rsidRDefault="005572F0">
          <w:pPr>
            <w:pStyle w:val="TDC2"/>
            <w:rPr>
              <w:noProof/>
              <w:color w:val="auto"/>
              <w:lang w:val="es-ES" w:eastAsia="es-ES"/>
            </w:rPr>
          </w:pPr>
          <w:hyperlink w:anchor="_Toc508565168" w:history="1">
            <w:r w:rsidR="00B57E7A" w:rsidRPr="006731E5">
              <w:rPr>
                <w:rStyle w:val="Hipervnculo"/>
                <w:noProof/>
                <w:lang w:val="es-ES" w:eastAsia="en-US"/>
              </w:rPr>
              <w:t>Elementos/personajes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_Toc508565168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8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56EDEAC5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69" w:history="1">
            <w:r w:rsidR="00B57E7A" w:rsidRPr="006731E5">
              <w:rPr>
                <w:rStyle w:val="Hipervnculo"/>
                <w:noProof/>
                <w:lang w:val="es-ES" w:eastAsia="en-US"/>
              </w:rPr>
              <w:t>Ground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_Toc508565169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8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00546A07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70" w:history="1">
            <w:r w:rsidR="00B57E7A" w:rsidRPr="006731E5">
              <w:rPr>
                <w:rStyle w:val="Hipervnculo"/>
                <w:noProof/>
                <w:lang w:val="es-ES" w:eastAsia="en-US"/>
              </w:rPr>
              <w:t>Blocks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_Toc508565170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9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41743595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71" w:history="1">
            <w:r w:rsidR="00B57E7A" w:rsidRPr="006731E5">
              <w:rPr>
                <w:rStyle w:val="Hipervnculo"/>
                <w:noProof/>
                <w:lang w:val="es-ES" w:eastAsia="en-US"/>
              </w:rPr>
              <w:t>Villains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_Toc508565171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9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223860F6" w14:textId="77777777" w:rsidR="00B57E7A" w:rsidRDefault="005572F0">
          <w:pPr>
            <w:pStyle w:val="TD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val="es-ES" w:eastAsia="es-ES"/>
            </w:rPr>
          </w:pPr>
          <w:hyperlink w:anchor="_Toc508565172" w:history="1">
            <w:r w:rsidR="00B57E7A" w:rsidRPr="006731E5">
              <w:rPr>
                <w:rStyle w:val="Hipervnculo"/>
                <w:noProof/>
                <w:lang w:val="es-ES" w:eastAsia="en-US"/>
              </w:rPr>
              <w:t>Heroes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_Toc508565172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10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67EC7855" w14:textId="77777777" w:rsidR="00B57E7A" w:rsidRDefault="005572F0">
          <w:pPr>
            <w:pStyle w:val="TDC2"/>
            <w:rPr>
              <w:noProof/>
              <w:color w:val="auto"/>
              <w:lang w:val="es-ES" w:eastAsia="es-ES"/>
            </w:rPr>
          </w:pPr>
          <w:hyperlink w:anchor="_Toc508565173" w:history="1">
            <w:r w:rsidR="00B57E7A" w:rsidRPr="006731E5">
              <w:rPr>
                <w:rStyle w:val="Hipervnculo"/>
                <w:noProof/>
                <w:lang w:val="es-ES" w:eastAsia="en-US"/>
              </w:rPr>
              <w:t>Conclusiones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_Toc508565173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11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75D15334" w14:textId="77777777" w:rsidR="00B57E7A" w:rsidRDefault="005572F0">
          <w:pPr>
            <w:pStyle w:val="TDC2"/>
            <w:rPr>
              <w:noProof/>
              <w:color w:val="auto"/>
              <w:lang w:val="es-ES" w:eastAsia="es-ES"/>
            </w:rPr>
          </w:pPr>
          <w:hyperlink w:anchor="_Toc508565174" w:history="1">
            <w:r w:rsidR="00B57E7A" w:rsidRPr="006731E5">
              <w:rPr>
                <w:rStyle w:val="Hipervnculo"/>
                <w:noProof/>
                <w:lang w:val="es-ES" w:eastAsia="en-US"/>
              </w:rPr>
              <w:t>Autores</w:t>
            </w:r>
            <w:r w:rsidR="00B57E7A">
              <w:rPr>
                <w:noProof/>
                <w:webHidden/>
              </w:rPr>
              <w:tab/>
            </w:r>
            <w:r w:rsidR="00B57E7A">
              <w:rPr>
                <w:noProof/>
                <w:webHidden/>
              </w:rPr>
              <w:fldChar w:fldCharType="begin"/>
            </w:r>
            <w:r w:rsidR="00B57E7A">
              <w:rPr>
                <w:noProof/>
                <w:webHidden/>
              </w:rPr>
              <w:instrText xml:space="preserve"> PAGEREF _Toc508565174 \h </w:instrText>
            </w:r>
            <w:r w:rsidR="00B57E7A">
              <w:rPr>
                <w:noProof/>
                <w:webHidden/>
              </w:rPr>
            </w:r>
            <w:r w:rsidR="00B57E7A">
              <w:rPr>
                <w:noProof/>
                <w:webHidden/>
              </w:rPr>
              <w:fldChar w:fldCharType="separate"/>
            </w:r>
            <w:r w:rsidR="00E7102B">
              <w:rPr>
                <w:noProof/>
                <w:webHidden/>
              </w:rPr>
              <w:t>11</w:t>
            </w:r>
            <w:r w:rsidR="00B57E7A">
              <w:rPr>
                <w:noProof/>
                <w:webHidden/>
              </w:rPr>
              <w:fldChar w:fldCharType="end"/>
            </w:r>
          </w:hyperlink>
        </w:p>
        <w:p w14:paraId="195F81AA" w14:textId="78E96693" w:rsidR="00611F22" w:rsidRPr="00C6197A" w:rsidRDefault="00611F22" w:rsidP="00AB4493">
          <w:pPr>
            <w:tabs>
              <w:tab w:val="right" w:pos="9360"/>
            </w:tabs>
            <w:rPr>
              <w:sz w:val="14"/>
            </w:rPr>
          </w:pPr>
          <w:r w:rsidRPr="00C6197A">
            <w:rPr>
              <w:b/>
              <w:bCs/>
              <w:noProof/>
              <w:sz w:val="14"/>
            </w:rPr>
            <w:fldChar w:fldCharType="end"/>
          </w:r>
          <w:r w:rsidR="00AB4493">
            <w:rPr>
              <w:b/>
              <w:bCs/>
              <w:noProof/>
              <w:sz w:val="14"/>
            </w:rPr>
            <w:tab/>
          </w:r>
        </w:p>
      </w:sdtContent>
    </w:sdt>
    <w:p w14:paraId="03964BB6" w14:textId="77777777" w:rsidR="00AB4493" w:rsidRDefault="00AB4493" w:rsidP="008F0DA4">
      <w:pPr>
        <w:pStyle w:val="Ttulo1"/>
        <w:jc w:val="both"/>
        <w:rPr>
          <w:lang w:val="es-ES"/>
        </w:rPr>
      </w:pPr>
    </w:p>
    <w:p w14:paraId="305D5F87" w14:textId="77777777" w:rsidR="00640241" w:rsidRDefault="00640241" w:rsidP="00640241">
      <w:pPr>
        <w:rPr>
          <w:lang w:val="es-ES"/>
        </w:rPr>
      </w:pPr>
    </w:p>
    <w:p w14:paraId="092679C4" w14:textId="77777777" w:rsidR="00640241" w:rsidRDefault="00640241" w:rsidP="00640241">
      <w:pPr>
        <w:rPr>
          <w:lang w:val="es-ES"/>
        </w:rPr>
      </w:pPr>
    </w:p>
    <w:p w14:paraId="29281ED5" w14:textId="77777777" w:rsidR="00640241" w:rsidRDefault="00640241" w:rsidP="00640241">
      <w:pPr>
        <w:rPr>
          <w:lang w:val="es-ES"/>
        </w:rPr>
      </w:pPr>
    </w:p>
    <w:p w14:paraId="26EE907E" w14:textId="77777777" w:rsidR="00640241" w:rsidRDefault="00640241" w:rsidP="00640241">
      <w:pPr>
        <w:rPr>
          <w:lang w:val="es-ES"/>
        </w:rPr>
      </w:pPr>
    </w:p>
    <w:p w14:paraId="2EC62B0C" w14:textId="77777777" w:rsidR="00640241" w:rsidRDefault="00640241" w:rsidP="00640241">
      <w:pPr>
        <w:rPr>
          <w:lang w:val="es-ES"/>
        </w:rPr>
      </w:pPr>
    </w:p>
    <w:p w14:paraId="3D544586" w14:textId="77777777" w:rsidR="00640241" w:rsidRDefault="00640241" w:rsidP="00640241">
      <w:pPr>
        <w:rPr>
          <w:lang w:val="es-ES"/>
        </w:rPr>
      </w:pPr>
    </w:p>
    <w:p w14:paraId="1F1A86EE" w14:textId="77777777" w:rsidR="00640241" w:rsidRDefault="00640241" w:rsidP="00640241">
      <w:pPr>
        <w:rPr>
          <w:lang w:val="es-ES"/>
        </w:rPr>
      </w:pPr>
    </w:p>
    <w:p w14:paraId="4DB395A4" w14:textId="77777777" w:rsidR="00640241" w:rsidRDefault="00640241" w:rsidP="00640241">
      <w:pPr>
        <w:rPr>
          <w:lang w:val="es-ES"/>
        </w:rPr>
      </w:pPr>
    </w:p>
    <w:p w14:paraId="1CB1048A" w14:textId="77777777" w:rsidR="00640241" w:rsidRDefault="00640241" w:rsidP="00640241">
      <w:pPr>
        <w:rPr>
          <w:lang w:val="es-ES"/>
        </w:rPr>
      </w:pPr>
    </w:p>
    <w:p w14:paraId="54FA38C5" w14:textId="77777777" w:rsidR="00640241" w:rsidRPr="00640241" w:rsidRDefault="00640241" w:rsidP="00640241">
      <w:pPr>
        <w:rPr>
          <w:lang w:val="es-ES"/>
        </w:rPr>
        <w:sectPr w:rsidR="00640241" w:rsidRPr="00640241">
          <w:footerReference w:type="default" r:id="rId11"/>
          <w:pgSz w:w="12240" w:h="15840" w:code="1"/>
          <w:pgMar w:top="1080" w:right="1440" w:bottom="1080" w:left="1440" w:header="720" w:footer="720" w:gutter="0"/>
          <w:cols w:space="720"/>
          <w:docGrid w:linePitch="360"/>
        </w:sectPr>
      </w:pPr>
    </w:p>
    <w:p w14:paraId="7D7DB0E4" w14:textId="2D11166E" w:rsidR="009A042E" w:rsidRDefault="0085292C" w:rsidP="008F0DA4">
      <w:pPr>
        <w:pStyle w:val="Ttulo1"/>
        <w:jc w:val="both"/>
        <w:rPr>
          <w:lang w:val="es-ES"/>
        </w:rPr>
      </w:pPr>
      <w:bookmarkStart w:id="2" w:name="_Toc508565161"/>
      <w:r w:rsidRPr="00814D7C">
        <w:rPr>
          <w:lang w:val="es-ES"/>
        </w:rPr>
        <w:lastRenderedPageBreak/>
        <w:t>Introducción</w:t>
      </w:r>
      <w:bookmarkEnd w:id="2"/>
    </w:p>
    <w:p w14:paraId="1D65BCC3" w14:textId="19620159" w:rsidR="00814D7C" w:rsidRDefault="0076204E" w:rsidP="008F0DA4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Este proyecto trata de cumplir los requisitos propuesto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s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en la primera práctica de la asignatura Multimedia del grado en Ingeniería de Software (URJC, 4º curso), por lo tanto incluye lo necesario para construir un juego con HTML5 basado en jQuery y Box2d.</w:t>
      </w:r>
    </w:p>
    <w:p w14:paraId="72D3CFDD" w14:textId="540506AC" w:rsidR="0076204E" w:rsidRDefault="0076204E" w:rsidP="008F0DA4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Para ello se ofrece un juego que emula la mecánica del famoso </w:t>
      </w:r>
      <w:r w:rsidRPr="001B0FAD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Angry Birds (Rovio Entertainment)</w:t>
      </w:r>
      <w:r w:rsidRP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p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ero con un nuevo entorno y personajes, en este caso, unas bolas futuristas que tratan de aniquilar los nuevos artilugios de comida basura del futuro.</w:t>
      </w:r>
      <w:r w:rsidR="004B1DA6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En este juego llamado </w:t>
      </w:r>
      <w:r w:rsidR="004B1DA6" w:rsidRPr="001B0FAD">
        <w:rPr>
          <w:rFonts w:ascii="Arial" w:eastAsia="Times New Roman" w:hAnsi="Arial" w:cs="Times New Roman"/>
          <w:b/>
          <w:i/>
          <w:iCs/>
          <w:color w:val="auto"/>
          <w:sz w:val="22"/>
          <w:lang w:val="es-ES" w:eastAsia="en-US"/>
        </w:rPr>
        <w:t>“Futuristic Balls”,</w:t>
      </w:r>
      <w:r w:rsidR="004B1DA6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y que consta de cuatro niveles con dificultad en aumento, podemos diferenciar los distintos elementos clasificándolos de la siguiente manera:</w:t>
      </w:r>
    </w:p>
    <w:p w14:paraId="5ED95E57" w14:textId="324343F7" w:rsidR="004B1DA6" w:rsidRPr="001B0FAD" w:rsidRDefault="004B1DA6" w:rsidP="001B0FAD">
      <w:pPr>
        <w:pStyle w:val="Prrafodelista"/>
        <w:numPr>
          <w:ilvl w:val="0"/>
          <w:numId w:val="26"/>
        </w:num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Pantallas</w:t>
      </w:r>
    </w:p>
    <w:p w14:paraId="27DE67E8" w14:textId="5D6DDA9D" w:rsidR="004B1DA6" w:rsidRDefault="004B1DA6" w:rsidP="000D2C4E">
      <w:pPr>
        <w:pStyle w:val="Prrafodelista"/>
        <w:numPr>
          <w:ilvl w:val="1"/>
          <w:numId w:val="23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Bienvenida</w:t>
      </w:r>
      <w:r w:rsid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/Inicio</w:t>
      </w:r>
    </w:p>
    <w:p w14:paraId="61D2A618" w14:textId="03E9F7B8" w:rsidR="004B1DA6" w:rsidRDefault="004B1DA6" w:rsidP="004B1DA6">
      <w:pPr>
        <w:pStyle w:val="Prrafodelista"/>
        <w:numPr>
          <w:ilvl w:val="1"/>
          <w:numId w:val="23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Carga</w:t>
      </w:r>
    </w:p>
    <w:p w14:paraId="0E057F1B" w14:textId="3FF44904" w:rsidR="004B1DA6" w:rsidRDefault="004B1DA6" w:rsidP="004B1DA6">
      <w:pPr>
        <w:pStyle w:val="Prrafodelista"/>
        <w:numPr>
          <w:ilvl w:val="1"/>
          <w:numId w:val="23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Selección de nivel</w:t>
      </w:r>
    </w:p>
    <w:p w14:paraId="08A869EC" w14:textId="77ECCDD3" w:rsidR="004B1DA6" w:rsidRDefault="004B1DA6" w:rsidP="004B1DA6">
      <w:pPr>
        <w:pStyle w:val="Prrafodelista"/>
        <w:numPr>
          <w:ilvl w:val="1"/>
          <w:numId w:val="23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Canvas por nivel</w:t>
      </w:r>
    </w:p>
    <w:p w14:paraId="19A206D5" w14:textId="7FEA3EDB" w:rsidR="004B1DA6" w:rsidRPr="004B1DA6" w:rsidRDefault="004B1DA6" w:rsidP="004B1DA6">
      <w:pPr>
        <w:pStyle w:val="Prrafodelista"/>
        <w:numPr>
          <w:ilvl w:val="1"/>
          <w:numId w:val="23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Final.</w:t>
      </w:r>
    </w:p>
    <w:p w14:paraId="5FDDD0DF" w14:textId="73D2BD25" w:rsidR="004B1DA6" w:rsidRPr="001B0FAD" w:rsidRDefault="004B1DA6" w:rsidP="001B0FAD">
      <w:pPr>
        <w:pStyle w:val="Prrafodelista"/>
        <w:numPr>
          <w:ilvl w:val="0"/>
          <w:numId w:val="26"/>
        </w:num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Elementos/personajes</w:t>
      </w:r>
    </w:p>
    <w:p w14:paraId="2465042E" w14:textId="00DD72E2" w:rsidR="004B1DA6" w:rsidRDefault="004B1DA6" w:rsidP="004B1DA6">
      <w:pPr>
        <w:pStyle w:val="Prrafodelista"/>
        <w:numPr>
          <w:ilvl w:val="1"/>
          <w:numId w:val="24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Ground</w:t>
      </w:r>
    </w:p>
    <w:p w14:paraId="525E25D0" w14:textId="1F0C1DE3" w:rsidR="004B1DA6" w:rsidRDefault="004B1DA6" w:rsidP="004B1DA6">
      <w:pPr>
        <w:pStyle w:val="Prrafodelista"/>
        <w:numPr>
          <w:ilvl w:val="1"/>
          <w:numId w:val="24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Blocks</w:t>
      </w:r>
    </w:p>
    <w:p w14:paraId="4A8D052B" w14:textId="6255ABA8" w:rsidR="004B1DA6" w:rsidRDefault="004B1DA6" w:rsidP="004B1DA6">
      <w:pPr>
        <w:pStyle w:val="Prrafodelista"/>
        <w:numPr>
          <w:ilvl w:val="1"/>
          <w:numId w:val="24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Villains</w:t>
      </w:r>
    </w:p>
    <w:p w14:paraId="0BA73708" w14:textId="363A5308" w:rsidR="004B1DA6" w:rsidRPr="004B1DA6" w:rsidRDefault="004B1DA6" w:rsidP="004B1DA6">
      <w:pPr>
        <w:pStyle w:val="Prrafodelista"/>
        <w:numPr>
          <w:ilvl w:val="1"/>
          <w:numId w:val="24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Heroes</w:t>
      </w:r>
    </w:p>
    <w:p w14:paraId="1095E354" w14:textId="3FA9C001" w:rsidR="004B1DA6" w:rsidRPr="001B0FAD" w:rsidRDefault="004B1DA6" w:rsidP="001B0FAD">
      <w:pPr>
        <w:pStyle w:val="Prrafodelista"/>
        <w:numPr>
          <w:ilvl w:val="0"/>
          <w:numId w:val="26"/>
        </w:num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Estados</w:t>
      </w:r>
    </w:p>
    <w:p w14:paraId="76903265" w14:textId="38F14224" w:rsidR="004B1DA6" w:rsidRDefault="004B1DA6" w:rsidP="004B1DA6">
      <w:pPr>
        <w:pStyle w:val="Prrafodelista"/>
        <w:numPr>
          <w:ilvl w:val="1"/>
          <w:numId w:val="25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Intro</w:t>
      </w:r>
    </w:p>
    <w:p w14:paraId="14EA3A64" w14:textId="4C0E2631" w:rsidR="004B1DA6" w:rsidRDefault="004B1DA6" w:rsidP="004B1DA6">
      <w:pPr>
        <w:pStyle w:val="Prrafodelista"/>
        <w:numPr>
          <w:ilvl w:val="1"/>
          <w:numId w:val="25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Load-next-hero</w:t>
      </w:r>
    </w:p>
    <w:p w14:paraId="1F84FDED" w14:textId="533E8AF3" w:rsidR="004B1DA6" w:rsidRDefault="004B1DA6" w:rsidP="004B1DA6">
      <w:pPr>
        <w:pStyle w:val="Prrafodelista"/>
        <w:numPr>
          <w:ilvl w:val="1"/>
          <w:numId w:val="25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Wait-for-firing</w:t>
      </w:r>
    </w:p>
    <w:p w14:paraId="7BF72475" w14:textId="14504F6D" w:rsidR="004B1DA6" w:rsidRDefault="004B1DA6" w:rsidP="004B1DA6">
      <w:pPr>
        <w:pStyle w:val="Prrafodelista"/>
        <w:numPr>
          <w:ilvl w:val="1"/>
          <w:numId w:val="25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Firing</w:t>
      </w:r>
    </w:p>
    <w:p w14:paraId="21655C3A" w14:textId="0AAFA618" w:rsidR="004B1DA6" w:rsidRDefault="004B1DA6" w:rsidP="004B1DA6">
      <w:pPr>
        <w:pStyle w:val="Prrafodelista"/>
        <w:numPr>
          <w:ilvl w:val="1"/>
          <w:numId w:val="25"/>
        </w:num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Fired</w:t>
      </w:r>
    </w:p>
    <w:p w14:paraId="6803B27B" w14:textId="77777777" w:rsidR="004B1DA6" w:rsidRPr="004B1DA6" w:rsidRDefault="004B1DA6" w:rsidP="004B1DA6">
      <w:pPr>
        <w:pStyle w:val="Prrafodelista"/>
        <w:ind w:left="1440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27AFD709" w14:textId="431F6C1B" w:rsidR="0076204E" w:rsidRDefault="0076204E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3263B5A9" w14:textId="77777777" w:rsidR="0074740C" w:rsidRDefault="0074740C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363CE83D" w14:textId="77777777" w:rsidR="0074740C" w:rsidRDefault="0074740C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59A64FD0" w14:textId="77777777" w:rsidR="0074740C" w:rsidRDefault="0074740C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5C50CEBB" w14:textId="77777777" w:rsidR="0074740C" w:rsidRDefault="0074740C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2317B28E" w14:textId="5B8BAA09" w:rsidR="0074740C" w:rsidRDefault="0074740C" w:rsidP="0074740C">
      <w:pPr>
        <w:pStyle w:val="Ttulo2"/>
        <w:rPr>
          <w:lang w:val="es-ES" w:eastAsia="en-US"/>
        </w:rPr>
      </w:pPr>
      <w:bookmarkStart w:id="3" w:name="_Toc508565162"/>
      <w:r>
        <w:rPr>
          <w:lang w:val="es-ES" w:eastAsia="en-US"/>
        </w:rPr>
        <w:lastRenderedPageBreak/>
        <w:t>Pantallas</w:t>
      </w:r>
      <w:bookmarkEnd w:id="3"/>
    </w:p>
    <w:p w14:paraId="5F8E327A" w14:textId="77777777" w:rsidR="0074740C" w:rsidRDefault="0074740C" w:rsidP="0074740C">
      <w:pPr>
        <w:rPr>
          <w:lang w:val="es-ES" w:eastAsia="en-US"/>
        </w:rPr>
      </w:pPr>
    </w:p>
    <w:p w14:paraId="6D336854" w14:textId="15944C63" w:rsidR="0074740C" w:rsidRDefault="0074740C" w:rsidP="00B42D6F">
      <w:pPr>
        <w:pStyle w:val="Ttulo3"/>
        <w:jc w:val="both"/>
        <w:rPr>
          <w:lang w:val="es-ES" w:eastAsia="en-US"/>
        </w:rPr>
      </w:pPr>
      <w:bookmarkStart w:id="4" w:name="_Toc508565163"/>
      <w:r>
        <w:rPr>
          <w:lang w:val="es-ES" w:eastAsia="en-US"/>
        </w:rPr>
        <w:t>Bienvenida</w:t>
      </w:r>
      <w:bookmarkEnd w:id="4"/>
    </w:p>
    <w:p w14:paraId="089BF346" w14:textId="77777777" w:rsidR="0074740C" w:rsidRPr="0074740C" w:rsidRDefault="0074740C" w:rsidP="00B42D6F">
      <w:pPr>
        <w:jc w:val="both"/>
        <w:rPr>
          <w:lang w:val="es-ES" w:eastAsia="en-US"/>
        </w:rPr>
      </w:pPr>
    </w:p>
    <w:p w14:paraId="6BC29031" w14:textId="4E77F457" w:rsidR="0074740C" w:rsidRDefault="0074740C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Se muestra al comienzo del juego, </w:t>
      </w:r>
      <w:r w:rsidR="00445A9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contiene el logo con el título del juego y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permit</w:t>
      </w:r>
      <w:r w:rsidR="00445A9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e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mediante un botón (</w:t>
      </w:r>
      <w:r w:rsidRPr="0074740C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play button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) iniciar el juego y transitar a la pantalla en la que se muestra la selección de nivel. El </w:t>
      </w:r>
      <w:r w:rsidR="00445A9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diseño es el siguiente:</w:t>
      </w:r>
    </w:p>
    <w:p w14:paraId="1400EAC9" w14:textId="6AE597ED" w:rsidR="00445A90" w:rsidRDefault="001B0FAD" w:rsidP="0074740C">
      <w:pPr>
        <w:rPr>
          <w:lang w:val="es-ES" w:eastAsia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68883A96" wp14:editId="29C68299">
            <wp:simplePos x="0" y="0"/>
            <wp:positionH relativeFrom="margin">
              <wp:posOffset>1704975</wp:posOffset>
            </wp:positionH>
            <wp:positionV relativeFrom="paragraph">
              <wp:posOffset>20320</wp:posOffset>
            </wp:positionV>
            <wp:extent cx="4123039" cy="3129280"/>
            <wp:effectExtent l="152400" t="152400" r="354330" b="3568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39" cy="3129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29918" w14:textId="3809E6E8" w:rsidR="0074740C" w:rsidRPr="0074740C" w:rsidRDefault="0074740C" w:rsidP="0074740C">
      <w:pPr>
        <w:rPr>
          <w:lang w:val="es-ES" w:eastAsia="en-US"/>
        </w:rPr>
      </w:pPr>
    </w:p>
    <w:p w14:paraId="1806FFC0" w14:textId="267A97F1" w:rsidR="0074740C" w:rsidRPr="0074740C" w:rsidRDefault="00445A90" w:rsidP="0074740C">
      <w:pPr>
        <w:rPr>
          <w:lang w:val="es-ES" w:eastAsia="en-US"/>
        </w:rPr>
      </w:pPr>
      <w:r w:rsidRPr="00445A90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A3EA443" wp14:editId="511D0B3B">
                <wp:simplePos x="0" y="0"/>
                <wp:positionH relativeFrom="column">
                  <wp:posOffset>47625</wp:posOffset>
                </wp:positionH>
                <wp:positionV relativeFrom="paragraph">
                  <wp:posOffset>160020</wp:posOffset>
                </wp:positionV>
                <wp:extent cx="752475" cy="466725"/>
                <wp:effectExtent l="19050" t="1905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466725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4FD02" w14:textId="77777777" w:rsidR="00445A90" w:rsidRPr="00445A90" w:rsidRDefault="00445A90" w:rsidP="00445A9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45A90">
                              <w:rPr>
                                <w:b/>
                              </w:rPr>
                              <w:t>LOGO</w:t>
                            </w:r>
                          </w:p>
                          <w:p w14:paraId="7068044F" w14:textId="4AD8D1CA" w:rsidR="00445A90" w:rsidRPr="00445A90" w:rsidRDefault="00445A9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A443" id="Cuadro de texto 2" o:spid="_x0000_s1028" type="#_x0000_t202" style="position:absolute;margin-left:3.75pt;margin-top:12.6pt;width:59.25pt;height:36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" fillcolor="white [3201]" strokecolor="#61adbf [3207]" strokeweight="3pt">
                <v:textbox>
                  <w:txbxContent>
                    <w:p w14:paraId="7AF4FD02" w14:textId="77777777" w:rsidR="00445A90" w:rsidRPr="00445A90" w:rsidRDefault="00445A90" w:rsidP="00445A90">
                      <w:pPr>
                        <w:jc w:val="center"/>
                        <w:rPr>
                          <w:b/>
                        </w:rPr>
                      </w:pPr>
                      <w:r w:rsidRPr="00445A90">
                        <w:rPr>
                          <w:b/>
                        </w:rPr>
                        <w:t>LOGO</w:t>
                      </w:r>
                    </w:p>
                    <w:p w14:paraId="7068044F" w14:textId="4AD8D1CA" w:rsidR="00445A90" w:rsidRPr="00445A90" w:rsidRDefault="00445A90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1FA9D" wp14:editId="6244B717">
                <wp:simplePos x="0" y="0"/>
                <wp:positionH relativeFrom="margin">
                  <wp:posOffset>3209925</wp:posOffset>
                </wp:positionH>
                <wp:positionV relativeFrom="paragraph">
                  <wp:posOffset>864870</wp:posOffset>
                </wp:positionV>
                <wp:extent cx="1117600" cy="1019175"/>
                <wp:effectExtent l="19050" t="19050" r="44450" b="4762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191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42F8" id="Elipse 40" o:spid="_x0000_s1026" style="position:absolute;margin-left:252.75pt;margin-top:68.1pt;width:88pt;height:8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" filled="f" strokecolor="#3e8799 [2407]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D2E4D6" wp14:editId="0130D356">
                <wp:simplePos x="0" y="0"/>
                <wp:positionH relativeFrom="margin">
                  <wp:posOffset>1828800</wp:posOffset>
                </wp:positionH>
                <wp:positionV relativeFrom="paragraph">
                  <wp:posOffset>188595</wp:posOffset>
                </wp:positionV>
                <wp:extent cx="3895725" cy="485775"/>
                <wp:effectExtent l="19050" t="1905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97EC0" id="Rectángulo 32" o:spid="_x0000_s1026" style="position:absolute;margin-left:2in;margin-top:14.85pt;width:306.75pt;height:38.2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" filled="f" strokecolor="#3e8799 [2407]" strokeweight="3pt">
                <w10:wrap anchorx="margin"/>
              </v: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2C2638" wp14:editId="492845E3">
                <wp:simplePos x="0" y="0"/>
                <wp:positionH relativeFrom="column">
                  <wp:posOffset>876300</wp:posOffset>
                </wp:positionH>
                <wp:positionV relativeFrom="paragraph">
                  <wp:posOffset>379095</wp:posOffset>
                </wp:positionV>
                <wp:extent cx="952500" cy="0"/>
                <wp:effectExtent l="0" t="95250" r="0" b="952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325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7" o:spid="_x0000_s1026" type="#_x0000_t32" style="position:absolute;margin-left:69pt;margin-top:29.85pt;width:7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" strokecolor="#61adbf [3207]" strokeweight="3pt">
                <v:stroke endarrow="block" joinstyle="miter"/>
              </v:shape>
            </w:pict>
          </mc:Fallback>
        </mc:AlternateContent>
      </w:r>
    </w:p>
    <w:p w14:paraId="5F29A429" w14:textId="6D1DAF4A" w:rsidR="00745717" w:rsidRDefault="00745717" w:rsidP="004B1DA6">
      <w:pPr>
        <w:spacing w:line="240" w:lineRule="auto"/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A6C5E1" wp14:editId="6DD4E0FD">
                <wp:simplePos x="0" y="0"/>
                <wp:positionH relativeFrom="column">
                  <wp:posOffset>4867275</wp:posOffset>
                </wp:positionH>
                <wp:positionV relativeFrom="paragraph">
                  <wp:posOffset>2282825</wp:posOffset>
                </wp:positionV>
                <wp:extent cx="1181100" cy="63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5F2FE9" w14:textId="0EAA57FF" w:rsidR="00745717" w:rsidRPr="00746ECB" w:rsidRDefault="00745717" w:rsidP="00745717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Pantalla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A6C5E1" id="Cuadro de texto 45" o:spid="_x0000_s1029" type="#_x0000_t202" style="position:absolute;left:0;text-align:left;margin-left:383.25pt;margin-top:179.75pt;width:93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" stroked="f">
                <v:textbox style="mso-fit-shape-to-text:t" inset="0,0,0,0">
                  <w:txbxContent>
                    <w:p w14:paraId="2B5F2FE9" w14:textId="0EAA57FF" w:rsidR="00745717" w:rsidRPr="00746ECB" w:rsidRDefault="00745717" w:rsidP="00745717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Pantalla inicial</w:t>
                      </w:r>
                    </w:p>
                  </w:txbxContent>
                </v:textbox>
              </v:shape>
            </w:pict>
          </mc:Fallback>
        </mc:AlternateContent>
      </w:r>
      <w:r w:rsidRPr="00445A90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C07FDD" wp14:editId="538659F9">
                <wp:simplePos x="0" y="0"/>
                <wp:positionH relativeFrom="column">
                  <wp:posOffset>76200</wp:posOffset>
                </wp:positionH>
                <wp:positionV relativeFrom="paragraph">
                  <wp:posOffset>1449705</wp:posOffset>
                </wp:positionV>
                <wp:extent cx="828675" cy="447675"/>
                <wp:effectExtent l="19050" t="19050" r="28575" b="2857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447675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E6C7" w14:textId="736A2E9C" w:rsidR="00445A90" w:rsidRPr="00445A90" w:rsidRDefault="00745717" w:rsidP="00445A9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HEROES</w:t>
                            </w:r>
                            <w:r w:rsidR="000D2C4E">
                              <w:rPr>
                                <w:b/>
                              </w:rPr>
                              <w:t xml:space="preserve"> (BALLS)</w:t>
                            </w:r>
                          </w:p>
                          <w:p w14:paraId="6FBC4FB5" w14:textId="77777777" w:rsidR="00445A90" w:rsidRPr="00445A90" w:rsidRDefault="00445A90" w:rsidP="00445A9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07FDD" id="_x0000_s1030" type="#_x0000_t202" style="position:absolute;left:0;text-align:left;margin-left:6pt;margin-top:114.15pt;width:65.25pt;height:35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" fillcolor="white [3201]" strokecolor="#61adbf [3207]" strokeweight="3pt">
                <v:textbox>
                  <w:txbxContent>
                    <w:p w14:paraId="64E2E6C7" w14:textId="736A2E9C" w:rsidR="00445A90" w:rsidRPr="00445A90" w:rsidRDefault="00745717" w:rsidP="00445A9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HEROES</w:t>
                      </w:r>
                      <w:r w:rsidR="000D2C4E">
                        <w:rPr>
                          <w:b/>
                        </w:rPr>
                        <w:t xml:space="preserve"> (BALLS)</w:t>
                      </w:r>
                    </w:p>
                    <w:p w14:paraId="6FBC4FB5" w14:textId="77777777" w:rsidR="00445A90" w:rsidRPr="00445A90" w:rsidRDefault="00445A90" w:rsidP="00445A90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5A90" w:rsidRPr="00445A9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2AE867" wp14:editId="24BD7DE8">
                <wp:simplePos x="0" y="0"/>
                <wp:positionH relativeFrom="column">
                  <wp:posOffset>962025</wp:posOffset>
                </wp:positionH>
                <wp:positionV relativeFrom="paragraph">
                  <wp:posOffset>1615440</wp:posOffset>
                </wp:positionV>
                <wp:extent cx="990600" cy="45719"/>
                <wp:effectExtent l="0" t="95250" r="19050" b="6921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B1E5" id="Conector recto de flecha 42" o:spid="_x0000_s1026" type="#_x0000_t32" style="position:absolute;margin-left:75.75pt;margin-top:127.2pt;width:78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" strokecolor="#61adbf [3207]" strokeweight="3pt">
                <v:stroke endarrow="block" joinstyle="miter"/>
              </v:shape>
            </w:pict>
          </mc:Fallback>
        </mc:AlternateContent>
      </w:r>
      <w:r w:rsidR="00445A90" w:rsidRPr="00445A9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0EA3F2" wp14:editId="5791B29B">
                <wp:simplePos x="0" y="0"/>
                <wp:positionH relativeFrom="margin">
                  <wp:posOffset>1933575</wp:posOffset>
                </wp:positionH>
                <wp:positionV relativeFrom="paragraph">
                  <wp:posOffset>1111250</wp:posOffset>
                </wp:positionV>
                <wp:extent cx="1276350" cy="1019175"/>
                <wp:effectExtent l="19050" t="19050" r="38100" b="47625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0191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F8D24" id="Elipse 43" o:spid="_x0000_s1026" style="position:absolute;margin-left:152.25pt;margin-top:87.5pt;width:100.5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" filled="f" strokecolor="#3e8799 [2407]" strokeweight="4.5pt">
                <v:stroke joinstyle="miter"/>
                <w10:wrap anchorx="margin"/>
              </v:oval>
            </w:pict>
          </mc:Fallback>
        </mc:AlternateContent>
      </w:r>
      <w:r w:rsidR="00445A90" w:rsidRPr="00445A90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3997EC" wp14:editId="45812EB9">
                <wp:simplePos x="0" y="0"/>
                <wp:positionH relativeFrom="column">
                  <wp:posOffset>38100</wp:posOffset>
                </wp:positionH>
                <wp:positionV relativeFrom="paragraph">
                  <wp:posOffset>701675</wp:posOffset>
                </wp:positionV>
                <wp:extent cx="828675" cy="447675"/>
                <wp:effectExtent l="19050" t="19050" r="28575" b="28575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447675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1E43D" w14:textId="1751FC86" w:rsidR="00445A90" w:rsidRPr="00445A90" w:rsidRDefault="00445A90" w:rsidP="00445A9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PLAY BUTTON</w:t>
                            </w:r>
                          </w:p>
                          <w:p w14:paraId="68BDAF61" w14:textId="77777777" w:rsidR="00445A90" w:rsidRPr="00445A90" w:rsidRDefault="00445A90" w:rsidP="00445A9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997EC" id="_x0000_s1031" type="#_x0000_t202" style="position:absolute;left:0;text-align:left;margin-left:3pt;margin-top:55.25pt;width:65.25pt;height:35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" fillcolor="white [3201]" strokecolor="#61adbf [3207]" strokeweight="3pt">
                <v:textbox>
                  <w:txbxContent>
                    <w:p w14:paraId="07A1E43D" w14:textId="1751FC86" w:rsidR="00445A90" w:rsidRPr="00445A90" w:rsidRDefault="00445A90" w:rsidP="00445A9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PLAY BUTTON</w:t>
                      </w:r>
                    </w:p>
                    <w:p w14:paraId="68BDAF61" w14:textId="77777777" w:rsidR="00445A90" w:rsidRPr="00445A90" w:rsidRDefault="00445A90" w:rsidP="00445A90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5A90" w:rsidRPr="00445A9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50BFDF" wp14:editId="226F9CB9">
                <wp:simplePos x="0" y="0"/>
                <wp:positionH relativeFrom="column">
                  <wp:posOffset>942975</wp:posOffset>
                </wp:positionH>
                <wp:positionV relativeFrom="paragraph">
                  <wp:posOffset>894080</wp:posOffset>
                </wp:positionV>
                <wp:extent cx="2266950" cy="45719"/>
                <wp:effectExtent l="0" t="95250" r="19050" b="6921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95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70D02" id="Conector recto de flecha 39" o:spid="_x0000_s1026" type="#_x0000_t32" style="position:absolute;margin-left:74.25pt;margin-top:70.4pt;width:178.5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" strokecolor="#61adbf [3207]" strokeweight="3pt">
                <v:stroke endarrow="block" joinstyle="miter"/>
              </v:shape>
            </w:pict>
          </mc:Fallback>
        </mc:AlternateContent>
      </w:r>
    </w:p>
    <w:p w14:paraId="26E22465" w14:textId="77777777" w:rsidR="00745717" w:rsidRPr="00745717" w:rsidRDefault="00745717" w:rsidP="00745717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71C51ADF" w14:textId="77777777" w:rsidR="00745717" w:rsidRPr="00745717" w:rsidRDefault="00745717" w:rsidP="00745717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1B5D2906" w14:textId="77777777" w:rsidR="00745717" w:rsidRPr="00745717" w:rsidRDefault="00745717" w:rsidP="00745717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52447604" w14:textId="77777777" w:rsidR="00745717" w:rsidRPr="00745717" w:rsidRDefault="00745717" w:rsidP="00745717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26DA9927" w14:textId="27705950" w:rsidR="00745717" w:rsidRDefault="00745717" w:rsidP="00745717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3A5C5B68" w14:textId="77777777" w:rsidR="00617A43" w:rsidRDefault="00745717" w:rsidP="00B42D6F">
      <w:pPr>
        <w:pStyle w:val="Ttulo4"/>
        <w:jc w:val="both"/>
        <w:rPr>
          <w:rStyle w:val="Ttulo4Car"/>
        </w:rPr>
      </w:pPr>
      <w:r w:rsidRPr="000D2C4E">
        <w:rPr>
          <w:rStyle w:val="Ttulo4Car"/>
        </w:rPr>
        <w:t>Logo</w:t>
      </w:r>
    </w:p>
    <w:p w14:paraId="4097EFC3" w14:textId="042B8824" w:rsidR="0074740C" w:rsidRDefault="00745717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0D2C4E">
        <w:rPr>
          <w:rFonts w:ascii="Arial" w:eastAsia="Times New Roman" w:hAnsi="Arial" w:cs="Times New Roman"/>
          <w:b/>
          <w:i/>
          <w:iCs/>
          <w:color w:val="auto"/>
          <w:sz w:val="22"/>
          <w:lang w:val="es-ES" w:eastAsia="en-US"/>
        </w:rPr>
        <w:t>Futuristic Balls 3D</w:t>
      </w:r>
      <w:r w:rsidRP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 creado por nosotros con Photoshop</w:t>
      </w:r>
      <w:r w:rsidR="000D2C4E" w:rsidRP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(Ad</w:t>
      </w:r>
      <w:r w:rsid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obe Photoshop): 2015.5.1.</w:t>
      </w:r>
    </w:p>
    <w:p w14:paraId="2C9F8B9E" w14:textId="77777777" w:rsidR="00617A43" w:rsidRDefault="000D2C4E" w:rsidP="00B42D6F">
      <w:pPr>
        <w:pStyle w:val="Ttulo4"/>
        <w:jc w:val="both"/>
        <w:rPr>
          <w:rStyle w:val="Ttulo4Car"/>
        </w:rPr>
      </w:pPr>
      <w:r w:rsidRPr="000D2C4E">
        <w:rPr>
          <w:rStyle w:val="Ttulo4Car"/>
        </w:rPr>
        <w:t xml:space="preserve">Play </w:t>
      </w:r>
      <w:r w:rsidR="00617A43">
        <w:rPr>
          <w:rStyle w:val="Ttulo4Car"/>
        </w:rPr>
        <w:t>b</w:t>
      </w:r>
      <w:r w:rsidRPr="000D2C4E">
        <w:rPr>
          <w:rStyle w:val="Ttulo4Car"/>
        </w:rPr>
        <w:t>utton</w:t>
      </w:r>
      <w:r w:rsidR="00617A43">
        <w:rPr>
          <w:rStyle w:val="Ttulo4Car"/>
        </w:rPr>
        <w:t xml:space="preserve"> </w:t>
      </w:r>
    </w:p>
    <w:p w14:paraId="27421F15" w14:textId="7FBBF0A8" w:rsidR="000D2C4E" w:rsidRPr="00617A43" w:rsidRDefault="000D2C4E" w:rsidP="00B42D6F">
      <w:pPr>
        <w:jc w:val="both"/>
        <w:rPr>
          <w:rFonts w:ascii="Arial" w:eastAsia="Times New Roman" w:hAnsi="Arial" w:cs="Times New Roman"/>
          <w:i/>
          <w:color w:val="auto"/>
          <w:lang w:val="es-ES" w:eastAsia="en-US"/>
        </w:rPr>
      </w:pPr>
      <w:r w:rsidRPr="00617A43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Template open-source de </w:t>
      </w:r>
      <w:hyperlink r:id="rId13" w:history="1">
        <w:r w:rsidRPr="00617A43">
          <w:rPr>
            <w:color w:val="auto"/>
          </w:rPr>
          <w:t>https://sylnvapht.deviantart.com/art/Futuristic-Organic-Button-175357782</w:t>
        </w:r>
      </w:hyperlink>
      <w:r w:rsidRPr="00617A43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modificado con Photoshop (Adobe Photoshop): 2015.5.1.</w:t>
      </w:r>
    </w:p>
    <w:p w14:paraId="5D93D67E" w14:textId="71732674" w:rsidR="000D2C4E" w:rsidRDefault="00617A43" w:rsidP="00B42D6F">
      <w:pPr>
        <w:pStyle w:val="Ttulo4"/>
        <w:jc w:val="both"/>
        <w:rPr>
          <w:lang w:val="es-ES" w:eastAsia="en-US"/>
        </w:rPr>
      </w:pPr>
      <w:r>
        <w:rPr>
          <w:lang w:val="es-ES" w:eastAsia="en-US"/>
        </w:rPr>
        <w:t>Heroes (balls)</w:t>
      </w:r>
    </w:p>
    <w:p w14:paraId="2F96936C" w14:textId="70D785A0" w:rsidR="000D2C4E" w:rsidRPr="000D2C4E" w:rsidRDefault="000D2C4E" w:rsidP="00B42D6F">
      <w:pPr>
        <w:jc w:val="both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Template de </w:t>
      </w:r>
      <w:r w:rsidRP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www.lightingstores.eu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modificado </w:t>
      </w:r>
      <w:r w:rsidRPr="000D2C4E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con </w:t>
      </w:r>
      <w:r w:rsidRPr="000D2C4E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Photoshop (Adobe Photoshop): 2015.5.1.</w:t>
      </w:r>
    </w:p>
    <w:p w14:paraId="4B8B0CE9" w14:textId="1D187E37" w:rsidR="000D2C4E" w:rsidRDefault="000D2C4E" w:rsidP="000D2C4E">
      <w:pPr>
        <w:rPr>
          <w:lang w:val="es-ES" w:eastAsia="en-US"/>
        </w:rPr>
      </w:pPr>
    </w:p>
    <w:p w14:paraId="15127B03" w14:textId="77777777" w:rsidR="00617A43" w:rsidRPr="000D2C4E" w:rsidRDefault="00617A43" w:rsidP="000D2C4E">
      <w:pPr>
        <w:rPr>
          <w:lang w:val="es-ES" w:eastAsia="en-US"/>
        </w:rPr>
      </w:pPr>
    </w:p>
    <w:p w14:paraId="7BE325FC" w14:textId="28458DDA" w:rsidR="000D2C4E" w:rsidRDefault="000D2C4E" w:rsidP="00B42D6F">
      <w:pPr>
        <w:pStyle w:val="Ttulo3"/>
        <w:jc w:val="both"/>
        <w:rPr>
          <w:lang w:val="es-ES" w:eastAsia="en-US"/>
        </w:rPr>
      </w:pPr>
      <w:bookmarkStart w:id="5" w:name="_Toc508565164"/>
      <w:r>
        <w:rPr>
          <w:lang w:val="es-ES" w:eastAsia="en-US"/>
        </w:rPr>
        <w:lastRenderedPageBreak/>
        <w:t>Carga</w:t>
      </w:r>
      <w:bookmarkEnd w:id="5"/>
    </w:p>
    <w:p w14:paraId="63D07844" w14:textId="77777777" w:rsidR="000D2C4E" w:rsidRPr="000D2C4E" w:rsidRDefault="000D2C4E" w:rsidP="00B42D6F">
      <w:pPr>
        <w:jc w:val="both"/>
        <w:rPr>
          <w:lang w:val="es-ES" w:eastAsia="en-US"/>
        </w:rPr>
      </w:pPr>
    </w:p>
    <w:p w14:paraId="7B64C46D" w14:textId="2201F6C0" w:rsidR="000D2C4E" w:rsidRDefault="000D2C4E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Se muestra en las transiciones entre pantallas, contiene un “loader spinner”</w:t>
      </w:r>
      <w:r w:rsid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 un gif que muestra el nivel de carga con una animación,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que incluye el porcentaje de carga sobre el fondo de juego inicial.</w:t>
      </w:r>
      <w:r w:rsid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El diseño es el siguiente:</w:t>
      </w:r>
    </w:p>
    <w:p w14:paraId="14D0C620" w14:textId="451A2363" w:rsidR="00B17FFD" w:rsidRDefault="00B17FFD" w:rsidP="000D2C4E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7CF0DEEE" wp14:editId="27942052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4524375" cy="3400532"/>
            <wp:effectExtent l="152400" t="152400" r="352425" b="37147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0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161D3" w14:textId="77777777" w:rsidR="000D2C4E" w:rsidRDefault="000D2C4E" w:rsidP="000D2C4E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1BB0F52C" w14:textId="3507C267" w:rsidR="00B17FFD" w:rsidRDefault="00B17FFD" w:rsidP="000D2C4E">
      <w:pPr>
        <w:rPr>
          <w:lang w:val="es-ES" w:eastAsia="en-US"/>
        </w:rPr>
      </w:pPr>
      <w:r w:rsidRPr="00B17FFD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E2E11F" wp14:editId="4D84552F">
                <wp:simplePos x="0" y="0"/>
                <wp:positionH relativeFrom="margin">
                  <wp:posOffset>-104775</wp:posOffset>
                </wp:positionH>
                <wp:positionV relativeFrom="paragraph">
                  <wp:posOffset>2112645</wp:posOffset>
                </wp:positionV>
                <wp:extent cx="923925" cy="285750"/>
                <wp:effectExtent l="19050" t="19050" r="28575" b="1905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85750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48078" w14:textId="38A55711" w:rsidR="00B17FFD" w:rsidRPr="00445A90" w:rsidRDefault="00B17FFD" w:rsidP="00B17FF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LOADER</w:t>
                            </w:r>
                          </w:p>
                          <w:p w14:paraId="4291482C" w14:textId="77777777" w:rsidR="00B17FFD" w:rsidRPr="00445A90" w:rsidRDefault="00B17FFD" w:rsidP="00B17FF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2E11F" id="_x0000_s1032" type="#_x0000_t202" style="position:absolute;margin-left:-8.25pt;margin-top:166.35pt;width:72.75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" fillcolor="white [3201]" strokecolor="#61adbf [3207]" strokeweight="3pt">
                <v:textbox>
                  <w:txbxContent>
                    <w:p w14:paraId="19148078" w14:textId="38A55711" w:rsidR="00B17FFD" w:rsidRPr="00445A90" w:rsidRDefault="00B17FFD" w:rsidP="00B17FF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LOADER</w:t>
                      </w:r>
                    </w:p>
                    <w:p w14:paraId="4291482C" w14:textId="77777777" w:rsidR="00B17FFD" w:rsidRPr="00445A90" w:rsidRDefault="00B17FFD" w:rsidP="00B17FF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E7194D" w14:textId="77777777" w:rsidR="00B17FFD" w:rsidRPr="00B17FFD" w:rsidRDefault="00B17FFD" w:rsidP="00B17FFD">
      <w:pPr>
        <w:rPr>
          <w:lang w:val="es-ES" w:eastAsia="en-US"/>
        </w:rPr>
      </w:pPr>
    </w:p>
    <w:p w14:paraId="48842890" w14:textId="77777777" w:rsidR="00B17FFD" w:rsidRPr="00B17FFD" w:rsidRDefault="00B17FFD" w:rsidP="00B17FFD">
      <w:pPr>
        <w:rPr>
          <w:lang w:val="es-ES" w:eastAsia="en-US"/>
        </w:rPr>
      </w:pPr>
    </w:p>
    <w:p w14:paraId="6C36E7B5" w14:textId="77777777" w:rsidR="00B17FFD" w:rsidRPr="00B17FFD" w:rsidRDefault="00B17FFD" w:rsidP="00B17FFD">
      <w:pPr>
        <w:rPr>
          <w:lang w:val="es-ES" w:eastAsia="en-US"/>
        </w:rPr>
      </w:pPr>
    </w:p>
    <w:p w14:paraId="4555D2B7" w14:textId="77777777" w:rsidR="00B17FFD" w:rsidRPr="00B17FFD" w:rsidRDefault="00B17FFD" w:rsidP="00B17FFD">
      <w:pPr>
        <w:rPr>
          <w:lang w:val="es-ES" w:eastAsia="en-US"/>
        </w:rPr>
      </w:pPr>
    </w:p>
    <w:p w14:paraId="6CFD91CC" w14:textId="05B9BE2A" w:rsidR="00B17FFD" w:rsidRPr="00B17FFD" w:rsidRDefault="00BF31F5" w:rsidP="00B17FFD">
      <w:pPr>
        <w:rPr>
          <w:lang w:val="es-ES" w:eastAsia="en-US"/>
        </w:rPr>
      </w:pPr>
      <w:r w:rsidRPr="00B17FF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634E53" wp14:editId="52A39FE5">
                <wp:simplePos x="0" y="0"/>
                <wp:positionH relativeFrom="column">
                  <wp:posOffset>857249</wp:posOffset>
                </wp:positionH>
                <wp:positionV relativeFrom="paragraph">
                  <wp:posOffset>306704</wp:posOffset>
                </wp:positionV>
                <wp:extent cx="1885950" cy="45719"/>
                <wp:effectExtent l="38100" t="57150" r="19050" b="10731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1DEA" id="Conector recto de flecha 50" o:spid="_x0000_s1026" type="#_x0000_t32" style="position:absolute;margin-left:67.5pt;margin-top:24.15pt;width:148.5pt;height:3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" strokecolor="#61adbf [3207]" strokeweight="3pt">
                <v:stroke endarrow="block" joinstyle="miter"/>
              </v:shape>
            </w:pict>
          </mc:Fallback>
        </mc:AlternateContent>
      </w:r>
      <w:r w:rsidRPr="00B17FF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7C2AE2" wp14:editId="54106991">
                <wp:simplePos x="0" y="0"/>
                <wp:positionH relativeFrom="margin">
                  <wp:posOffset>2743200</wp:posOffset>
                </wp:positionH>
                <wp:positionV relativeFrom="paragraph">
                  <wp:posOffset>41910</wp:posOffset>
                </wp:positionV>
                <wp:extent cx="1428750" cy="485775"/>
                <wp:effectExtent l="19050" t="19050" r="19050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14D0DC" id="Rectángulo 49" o:spid="_x0000_s1026" style="position:absolute;margin-left:3in;margin-top:3.3pt;width:112.5pt;height:38.2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" filled="f" strokecolor="#3e8799 [2407]" strokeweight="3pt">
                <w10:wrap anchorx="margin"/>
              </v:rect>
            </w:pict>
          </mc:Fallback>
        </mc:AlternateContent>
      </w:r>
    </w:p>
    <w:p w14:paraId="636FC344" w14:textId="77777777" w:rsidR="00B17FFD" w:rsidRPr="00B17FFD" w:rsidRDefault="00B17FFD" w:rsidP="00B17FFD">
      <w:pPr>
        <w:rPr>
          <w:lang w:val="es-ES" w:eastAsia="en-US"/>
        </w:rPr>
      </w:pPr>
    </w:p>
    <w:p w14:paraId="5F511A88" w14:textId="16CC6635" w:rsidR="00B17FFD" w:rsidRDefault="00B25A34" w:rsidP="00B17FFD">
      <w:pPr>
        <w:rPr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AE1F15" wp14:editId="7835A0FD">
                <wp:simplePos x="0" y="0"/>
                <wp:positionH relativeFrom="column">
                  <wp:posOffset>4038600</wp:posOffset>
                </wp:positionH>
                <wp:positionV relativeFrom="paragraph">
                  <wp:posOffset>222250</wp:posOffset>
                </wp:positionV>
                <wp:extent cx="1704975" cy="635"/>
                <wp:effectExtent l="0" t="0" r="9525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771D4B" w14:textId="4A502721" w:rsidR="00B25A34" w:rsidRPr="0048582C" w:rsidRDefault="00B25A34" w:rsidP="00B25A34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Loader en pantalla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E1F15" id="Cuadro de texto 3" o:spid="_x0000_s1033" type="#_x0000_t202" style="position:absolute;margin-left:318pt;margin-top:17.5pt;width:134.25pt;height:.0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" stroked="f">
                <v:textbox style="mso-fit-shape-to-text:t" inset="0,0,0,0">
                  <w:txbxContent>
                    <w:p w14:paraId="3F771D4B" w14:textId="4A502721" w:rsidR="00B25A34" w:rsidRPr="0048582C" w:rsidRDefault="00B25A34" w:rsidP="00B25A34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Loader en pantalla principal</w:t>
                      </w:r>
                    </w:p>
                  </w:txbxContent>
                </v:textbox>
              </v:shape>
            </w:pict>
          </mc:Fallback>
        </mc:AlternateContent>
      </w:r>
    </w:p>
    <w:p w14:paraId="07E6EE15" w14:textId="77777777" w:rsidR="00B17FFD" w:rsidRDefault="00B17FFD" w:rsidP="00B42D6F">
      <w:pPr>
        <w:jc w:val="both"/>
        <w:rPr>
          <w:lang w:val="es-ES" w:eastAsia="en-US"/>
        </w:rPr>
      </w:pPr>
    </w:p>
    <w:p w14:paraId="61BDE8DB" w14:textId="59DBB675" w:rsidR="00B17FFD" w:rsidRPr="00617A43" w:rsidRDefault="00617A43" w:rsidP="00B42D6F">
      <w:pPr>
        <w:pStyle w:val="Ttulo4"/>
        <w:jc w:val="both"/>
      </w:pPr>
      <w:r>
        <w:rPr>
          <w:lang w:val="es-ES" w:eastAsia="en-US"/>
        </w:rPr>
        <w:t>Loader</w:t>
      </w:r>
    </w:p>
    <w:p w14:paraId="41485C84" w14:textId="5CF37F5E" w:rsidR="00B17FFD" w:rsidRPr="00B17FFD" w:rsidRDefault="00617A43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Asset </w:t>
      </w:r>
      <w:r w:rsidR="00B17FFD" w:rsidRPr="00B17FFD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loader.gif</w:t>
      </w:r>
      <w:r w:rsidR="00B17FFD"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provisto en los </w:t>
      </w:r>
      <w:r w:rsidR="00B17FFD" w:rsidRPr="00B17FFD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assets</w:t>
      </w:r>
      <w:r w:rsidR="00B17FFD"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del AulaVirtual</w:t>
      </w:r>
      <w:r w:rsid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(</w:t>
      </w:r>
      <w:hyperlink r:id="rId15" w:history="1">
        <w:r w:rsidR="00B17FFD" w:rsidRPr="00B95043">
          <w:rPr>
            <w:rStyle w:val="Hipervnculo"/>
            <w:rFonts w:ascii="Arial" w:eastAsia="Times New Roman" w:hAnsi="Arial" w:cs="Times New Roman"/>
            <w:iCs/>
            <w:sz w:val="22"/>
            <w:lang w:val="es-ES" w:eastAsia="en-US"/>
          </w:rPr>
          <w:t>https://www.aulavirtual.urjc.es</w:t>
        </w:r>
      </w:hyperlink>
      <w:r w:rsid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)</w:t>
      </w:r>
      <w:r w:rsidR="00BF31F5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 disponibles para la práctica y guión de creación de un juego con html5</w:t>
      </w:r>
      <w:r w:rsid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.</w:t>
      </w:r>
    </w:p>
    <w:p w14:paraId="10121956" w14:textId="77777777" w:rsidR="00B17FFD" w:rsidRDefault="00B17FFD" w:rsidP="00B17FFD">
      <w:pPr>
        <w:rPr>
          <w:lang w:val="es-ES" w:eastAsia="en-US"/>
        </w:rPr>
      </w:pPr>
    </w:p>
    <w:p w14:paraId="3F8CE22D" w14:textId="77777777" w:rsidR="001B0FAD" w:rsidRDefault="001B0FAD" w:rsidP="00B17FFD">
      <w:pPr>
        <w:rPr>
          <w:lang w:val="es-ES" w:eastAsia="en-US"/>
        </w:rPr>
      </w:pPr>
    </w:p>
    <w:p w14:paraId="1ACDB3D6" w14:textId="77777777" w:rsidR="001B0FAD" w:rsidRDefault="001B0FAD" w:rsidP="00B17FFD">
      <w:pPr>
        <w:rPr>
          <w:lang w:val="es-ES" w:eastAsia="en-US"/>
        </w:rPr>
      </w:pPr>
    </w:p>
    <w:p w14:paraId="2162A281" w14:textId="77777777" w:rsidR="00B17FFD" w:rsidRDefault="00B17FFD" w:rsidP="00B17FFD">
      <w:pPr>
        <w:rPr>
          <w:lang w:val="es-ES" w:eastAsia="en-US"/>
        </w:rPr>
      </w:pPr>
    </w:p>
    <w:p w14:paraId="6000F36C" w14:textId="77777777" w:rsidR="00B17FFD" w:rsidRDefault="00B17FFD" w:rsidP="00B17FFD">
      <w:pPr>
        <w:rPr>
          <w:lang w:val="es-ES" w:eastAsia="en-US"/>
        </w:rPr>
      </w:pPr>
    </w:p>
    <w:p w14:paraId="046A2ECA" w14:textId="77777777" w:rsidR="00617A43" w:rsidRDefault="00617A43" w:rsidP="00B17FFD">
      <w:pPr>
        <w:rPr>
          <w:lang w:val="es-ES" w:eastAsia="en-US"/>
        </w:rPr>
      </w:pPr>
    </w:p>
    <w:p w14:paraId="7173FA80" w14:textId="0F5F9A4C" w:rsidR="000D2C4E" w:rsidRDefault="00B17FFD" w:rsidP="00B42D6F">
      <w:pPr>
        <w:pStyle w:val="Ttulo3"/>
        <w:jc w:val="both"/>
        <w:rPr>
          <w:lang w:val="es-ES" w:eastAsia="en-US"/>
        </w:rPr>
      </w:pPr>
      <w:bookmarkStart w:id="6" w:name="_Toc508565165"/>
      <w:r>
        <w:rPr>
          <w:lang w:val="es-ES" w:eastAsia="en-US"/>
        </w:rPr>
        <w:lastRenderedPageBreak/>
        <w:t>Selección de nivel</w:t>
      </w:r>
      <w:bookmarkEnd w:id="6"/>
    </w:p>
    <w:p w14:paraId="5ED1EBEF" w14:textId="77777777" w:rsidR="00B17FFD" w:rsidRDefault="00B17FFD" w:rsidP="00B42D6F">
      <w:pPr>
        <w:jc w:val="both"/>
        <w:rPr>
          <w:lang w:val="es-ES" w:eastAsia="en-US"/>
        </w:rPr>
      </w:pPr>
    </w:p>
    <w:p w14:paraId="090F2A8C" w14:textId="558E2975" w:rsidR="00B17FFD" w:rsidRDefault="00B17FFD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Permite seleccionar el nivel al que se quiere jugar, pudiendo elegir entre 4 diferentes cada uno con mayor dificultad.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El diseño es el siguiente:</w:t>
      </w:r>
    </w:p>
    <w:p w14:paraId="1AC3688A" w14:textId="018B0AA2" w:rsidR="00B17FFD" w:rsidRDefault="00B17FFD" w:rsidP="00B17FFD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23674B82" wp14:editId="48986406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4371291" cy="3276600"/>
            <wp:effectExtent l="152400" t="152400" r="353695" b="36195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91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72DD2" w14:textId="77777777" w:rsidR="00B17FFD" w:rsidRPr="00B17FFD" w:rsidRDefault="00B17FFD" w:rsidP="00B17FF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2A183694" w14:textId="41A2D762" w:rsidR="00B17FFD" w:rsidRPr="00B17FFD" w:rsidRDefault="00BF31F5" w:rsidP="00B17FFD">
      <w:pPr>
        <w:rPr>
          <w:rFonts w:ascii="Arial" w:eastAsia="Times New Roman" w:hAnsi="Arial" w:cs="Times New Roman"/>
          <w:sz w:val="22"/>
          <w:lang w:val="es-ES" w:eastAsia="en-US"/>
        </w:rPr>
      </w:pP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D088E6" wp14:editId="3C872C70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923925" cy="285750"/>
                <wp:effectExtent l="19050" t="19050" r="28575" b="19050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85750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CB439" w14:textId="5029495B" w:rsidR="00B17FFD" w:rsidRPr="00445A90" w:rsidRDefault="00B17FFD" w:rsidP="00B17FF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LEVELS</w:t>
                            </w:r>
                          </w:p>
                          <w:p w14:paraId="0C3AEFD0" w14:textId="77777777" w:rsidR="00B17FFD" w:rsidRPr="00445A90" w:rsidRDefault="00B17FFD" w:rsidP="00B17FF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088E6" id="_x0000_s1034" type="#_x0000_t202" style="position:absolute;margin-left:0;margin-top:28.5pt;width:72.75pt;height:22.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" fillcolor="white [3201]" strokecolor="#61adbf [3207]" strokeweight="3pt">
                <v:textbox>
                  <w:txbxContent>
                    <w:p w14:paraId="741CB439" w14:textId="5029495B" w:rsidR="00B17FFD" w:rsidRPr="00445A90" w:rsidRDefault="00B17FFD" w:rsidP="00B17FF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LEVELS</w:t>
                      </w:r>
                    </w:p>
                    <w:p w14:paraId="0C3AEFD0" w14:textId="77777777" w:rsidR="00B17FFD" w:rsidRPr="00445A90" w:rsidRDefault="00B17FFD" w:rsidP="00B17FF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ED06E7" wp14:editId="171E2F07">
                <wp:simplePos x="0" y="0"/>
                <wp:positionH relativeFrom="margin">
                  <wp:posOffset>3676650</wp:posOffset>
                </wp:positionH>
                <wp:positionV relativeFrom="paragraph">
                  <wp:posOffset>287655</wp:posOffset>
                </wp:positionV>
                <wp:extent cx="666750" cy="590550"/>
                <wp:effectExtent l="19050" t="19050" r="19050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E6E54" id="Rectángulo 59" o:spid="_x0000_s1026" style="position:absolute;margin-left:289.5pt;margin-top:22.65pt;width:52.5pt;height:46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" filled="f" strokecolor="#3e8799 [2407]" strokeweight="3pt">
                <w10:wrap anchorx="margin"/>
              </v:rect>
            </w:pict>
          </mc:Fallback>
        </mc:AlternateContent>
      </w: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0CBA36" wp14:editId="1790551E">
                <wp:simplePos x="0" y="0"/>
                <wp:positionH relativeFrom="margin">
                  <wp:posOffset>2990850</wp:posOffset>
                </wp:positionH>
                <wp:positionV relativeFrom="paragraph">
                  <wp:posOffset>287655</wp:posOffset>
                </wp:positionV>
                <wp:extent cx="666750" cy="590550"/>
                <wp:effectExtent l="19050" t="19050" r="19050" b="1905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5E810" id="Rectángulo 58" o:spid="_x0000_s1026" style="position:absolute;margin-left:235.5pt;margin-top:22.65pt;width:52.5pt;height:46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" filled="f" strokecolor="#3e8799 [2407]" strokeweight="3pt">
                <w10:wrap anchorx="margin"/>
              </v:rect>
            </w:pict>
          </mc:Fallback>
        </mc:AlternateContent>
      </w: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283916" wp14:editId="5E164635">
                <wp:simplePos x="0" y="0"/>
                <wp:positionH relativeFrom="margin">
                  <wp:posOffset>2305050</wp:posOffset>
                </wp:positionH>
                <wp:positionV relativeFrom="paragraph">
                  <wp:posOffset>294640</wp:posOffset>
                </wp:positionV>
                <wp:extent cx="666750" cy="590550"/>
                <wp:effectExtent l="19050" t="19050" r="1905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364F7" id="Rectángulo 57" o:spid="_x0000_s1026" style="position:absolute;margin-left:181.5pt;margin-top:23.2pt;width:52.5pt;height:46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" filled="f" strokecolor="#3e8799 [2407]" strokeweight="3pt">
                <w10:wrap anchorx="margin"/>
              </v:rect>
            </w:pict>
          </mc:Fallback>
        </mc:AlternateContent>
      </w: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DF1A7A" wp14:editId="6E2E1390">
                <wp:simplePos x="0" y="0"/>
                <wp:positionH relativeFrom="margin">
                  <wp:posOffset>1619250</wp:posOffset>
                </wp:positionH>
                <wp:positionV relativeFrom="paragraph">
                  <wp:posOffset>294640</wp:posOffset>
                </wp:positionV>
                <wp:extent cx="666750" cy="590550"/>
                <wp:effectExtent l="19050" t="19050" r="1905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38BC" id="Rectángulo 54" o:spid="_x0000_s1026" style="position:absolute;margin-left:127.5pt;margin-top:23.2pt;width:52.5pt;height:46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" filled="f" strokecolor="#3e8799 [2407]" strokeweight="3pt">
                <w10:wrap anchorx="margin"/>
              </v:rect>
            </w:pict>
          </mc:Fallback>
        </mc:AlternateContent>
      </w:r>
    </w:p>
    <w:p w14:paraId="5E161C04" w14:textId="287388D1" w:rsidR="00B17FFD" w:rsidRPr="00B17FFD" w:rsidRDefault="00BF31F5" w:rsidP="00B17FFD">
      <w:pPr>
        <w:rPr>
          <w:rFonts w:ascii="Arial" w:eastAsia="Times New Roman" w:hAnsi="Arial" w:cs="Times New Roman"/>
          <w:sz w:val="22"/>
          <w:lang w:val="es-ES" w:eastAsia="en-US"/>
        </w:rPr>
      </w:pPr>
      <w:r w:rsidRPr="00B17FFD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2838F5" wp14:editId="376DB496">
                <wp:simplePos x="0" y="0"/>
                <wp:positionH relativeFrom="column">
                  <wp:posOffset>1000124</wp:posOffset>
                </wp:positionH>
                <wp:positionV relativeFrom="paragraph">
                  <wp:posOffset>99695</wp:posOffset>
                </wp:positionV>
                <wp:extent cx="600075" cy="45719"/>
                <wp:effectExtent l="0" t="95250" r="9525" b="6921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6BD51" id="Conector recto de flecha 55" o:spid="_x0000_s1026" type="#_x0000_t32" style="position:absolute;margin-left:78.75pt;margin-top:7.85pt;width:47.2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" strokecolor="#61adbf [3207]" strokeweight="3pt">
                <v:stroke endarrow="block" joinstyle="miter"/>
              </v:shape>
            </w:pict>
          </mc:Fallback>
        </mc:AlternateContent>
      </w:r>
    </w:p>
    <w:p w14:paraId="08871EB5" w14:textId="77777777" w:rsidR="00B17FFD" w:rsidRPr="00B17FFD" w:rsidRDefault="00B17FFD" w:rsidP="00B17FF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39B1005C" w14:textId="77777777" w:rsidR="00B17FFD" w:rsidRPr="00B17FFD" w:rsidRDefault="00B17FFD" w:rsidP="00B17FF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628D0063" w14:textId="77777777" w:rsidR="00B17FFD" w:rsidRPr="00B17FFD" w:rsidRDefault="00B17FFD" w:rsidP="00B17FF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0CE5E11C" w14:textId="77777777" w:rsidR="00B17FFD" w:rsidRPr="00B17FFD" w:rsidRDefault="00B17FFD" w:rsidP="00B17FF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2B42F090" w14:textId="4E23A5B1" w:rsidR="00B17FFD" w:rsidRPr="00B17FFD" w:rsidRDefault="00B25A34" w:rsidP="00B17FFD">
      <w:pPr>
        <w:rPr>
          <w:rFonts w:ascii="Arial" w:eastAsia="Times New Roman" w:hAnsi="Arial" w:cs="Times New Roman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B75056" wp14:editId="44902A67">
                <wp:simplePos x="0" y="0"/>
                <wp:positionH relativeFrom="column">
                  <wp:posOffset>4076700</wp:posOffset>
                </wp:positionH>
                <wp:positionV relativeFrom="paragraph">
                  <wp:posOffset>261620</wp:posOffset>
                </wp:positionV>
                <wp:extent cx="1714500" cy="6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80C08C" w14:textId="15F5D617" w:rsidR="00B25A34" w:rsidRPr="001F221A" w:rsidRDefault="00B25A34" w:rsidP="00B25A34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Pantalla de selección de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75056" id="Cuadro de texto 4" o:spid="_x0000_s1035" type="#_x0000_t202" style="position:absolute;margin-left:321pt;margin-top:20.6pt;width:135pt;height:.0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" stroked="f">
                <v:textbox style="mso-fit-shape-to-text:t" inset="0,0,0,0">
                  <w:txbxContent>
                    <w:p w14:paraId="5180C08C" w14:textId="15F5D617" w:rsidR="00B25A34" w:rsidRPr="001F221A" w:rsidRDefault="00B25A34" w:rsidP="00B25A34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Pantalla de selección de nivel</w:t>
                      </w:r>
                    </w:p>
                  </w:txbxContent>
                </v:textbox>
              </v:shape>
            </w:pict>
          </mc:Fallback>
        </mc:AlternateContent>
      </w:r>
    </w:p>
    <w:p w14:paraId="2D4BE98C" w14:textId="42138008" w:rsidR="00B17FFD" w:rsidRDefault="00B17FFD" w:rsidP="00B42D6F">
      <w:pPr>
        <w:jc w:val="both"/>
        <w:rPr>
          <w:rFonts w:ascii="Arial" w:eastAsia="Times New Roman" w:hAnsi="Arial" w:cs="Times New Roman"/>
          <w:sz w:val="22"/>
          <w:lang w:val="es-ES" w:eastAsia="en-US"/>
        </w:rPr>
      </w:pPr>
    </w:p>
    <w:p w14:paraId="012383D5" w14:textId="7891B599" w:rsidR="00B17FFD" w:rsidRPr="00617A43" w:rsidRDefault="00B17FFD" w:rsidP="00B42D6F">
      <w:pPr>
        <w:pStyle w:val="Ttulo4"/>
        <w:jc w:val="both"/>
      </w:pPr>
      <w:r>
        <w:rPr>
          <w:lang w:val="es-ES" w:eastAsia="en-US"/>
        </w:rPr>
        <w:t>Levels</w:t>
      </w:r>
    </w:p>
    <w:p w14:paraId="32C229E6" w14:textId="593C5E25" w:rsidR="00B17FFD" w:rsidRDefault="00B17FFD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Button de selección de nivel, creado con </w:t>
      </w:r>
      <w:r w:rsidRPr="000D2C4E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Photoshop (Adobe Photoshop): 2015.5.1</w:t>
      </w:r>
      <w: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 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utilizando de nuevo</w:t>
      </w:r>
      <w:r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los héroes (</w:t>
      </w:r>
      <w:r w:rsidRPr="00B17FFD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balls</w:t>
      </w:r>
      <w:r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) para darle más customización al botón.</w:t>
      </w:r>
    </w:p>
    <w:p w14:paraId="2E9E240E" w14:textId="1EE0992A" w:rsidR="00B17FFD" w:rsidRDefault="00B25A34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960A21F" wp14:editId="31C1F5E7">
                <wp:simplePos x="0" y="0"/>
                <wp:positionH relativeFrom="column">
                  <wp:posOffset>2457450</wp:posOffset>
                </wp:positionH>
                <wp:positionV relativeFrom="paragraph">
                  <wp:posOffset>912495</wp:posOffset>
                </wp:positionV>
                <wp:extent cx="914400" cy="63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5FD9C5" w14:textId="08AEF2FA" w:rsidR="00B25A34" w:rsidRPr="00850B34" w:rsidRDefault="00B25A34" w:rsidP="00B25A34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Botón de selección de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0A21F" id="Cuadro de texto 5" o:spid="_x0000_s1036" type="#_x0000_t202" style="position:absolute;margin-left:193.5pt;margin-top:71.85pt;width:1in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" stroked="f">
                <v:textbox style="mso-fit-shape-to-text:t" inset="0,0,0,0">
                  <w:txbxContent>
                    <w:p w14:paraId="2F5FD9C5" w14:textId="08AEF2FA" w:rsidR="00B25A34" w:rsidRPr="00850B34" w:rsidRDefault="00B25A34" w:rsidP="00B25A34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Botón de selección de nivel</w:t>
                      </w:r>
                    </w:p>
                  </w:txbxContent>
                </v:textbox>
              </v:shape>
            </w:pict>
          </mc:Fallback>
        </mc:AlternateContent>
      </w:r>
      <w:r w:rsidR="00B17FFD">
        <w:rPr>
          <w:rFonts w:ascii="Arial" w:eastAsia="Times New Roman" w:hAnsi="Arial" w:cs="Times New Roman"/>
          <w:i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694080" behindDoc="0" locked="0" layoutInCell="1" allowOverlap="1" wp14:anchorId="4F089353" wp14:editId="1C4B0E0D">
            <wp:simplePos x="0" y="0"/>
            <wp:positionH relativeFrom="column">
              <wp:posOffset>2457450</wp:posOffset>
            </wp:positionH>
            <wp:positionV relativeFrom="paragraph">
              <wp:posOffset>43180</wp:posOffset>
            </wp:positionV>
            <wp:extent cx="812698" cy="812698"/>
            <wp:effectExtent l="0" t="0" r="6985" b="698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evel_ba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98" cy="81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6D36F" w14:textId="77777777" w:rsidR="00B17FFD" w:rsidRDefault="00B17FFD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131573FA" w14:textId="77777777" w:rsidR="00B17FFD" w:rsidRDefault="00B17FFD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390EEF80" w14:textId="77777777" w:rsidR="00B17FFD" w:rsidRDefault="00B17FFD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0D06C563" w14:textId="77777777" w:rsidR="00B17FFD" w:rsidRDefault="00B17FFD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08F0B3F5" w14:textId="77777777" w:rsidR="00617A43" w:rsidRDefault="00617A43" w:rsidP="00B17FFD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57CF302B" w14:textId="61AF0EA1" w:rsidR="00B17FFD" w:rsidRDefault="00B17FFD" w:rsidP="00B42D6F">
      <w:pPr>
        <w:pStyle w:val="Ttulo3"/>
        <w:jc w:val="both"/>
        <w:rPr>
          <w:lang w:val="es-ES" w:eastAsia="en-US"/>
        </w:rPr>
      </w:pPr>
      <w:bookmarkStart w:id="7" w:name="_Toc508565166"/>
      <w:r>
        <w:rPr>
          <w:lang w:val="es-ES" w:eastAsia="en-US"/>
        </w:rPr>
        <w:lastRenderedPageBreak/>
        <w:t>Canvas por nivel</w:t>
      </w:r>
      <w:bookmarkEnd w:id="7"/>
    </w:p>
    <w:p w14:paraId="3ABF1A13" w14:textId="014D5C62" w:rsidR="00B17FFD" w:rsidRDefault="00B17FFD" w:rsidP="00B42D6F">
      <w:pPr>
        <w:jc w:val="both"/>
        <w:rPr>
          <w:lang w:val="es-ES" w:eastAsia="en-US"/>
        </w:rPr>
      </w:pPr>
    </w:p>
    <w:p w14:paraId="5F21EEBB" w14:textId="7BF49AB6" w:rsidR="00B17FFD" w:rsidRDefault="00B17FFD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B17FF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Los diferentes niveles se sirven de las estructuras disponibles para ofrecer diferentes escenarios y dificultades al jugador.</w:t>
      </w:r>
      <w:r w:rsid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En el apartado elementos/personajes se detallarán más a fondo.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</w:t>
      </w:r>
      <w:r w:rsid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A modo de ejemplo, el diseño del nivel 3 es el siguiente:</w:t>
      </w:r>
    </w:p>
    <w:p w14:paraId="52D6D130" w14:textId="26EF0710" w:rsidR="001B0FAD" w:rsidRDefault="001B0FAD" w:rsidP="00B17FFD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0" locked="0" layoutInCell="1" allowOverlap="1" wp14:anchorId="3126D96B" wp14:editId="62C31ABD">
            <wp:simplePos x="0" y="0"/>
            <wp:positionH relativeFrom="margin">
              <wp:posOffset>504825</wp:posOffset>
            </wp:positionH>
            <wp:positionV relativeFrom="paragraph">
              <wp:posOffset>200025</wp:posOffset>
            </wp:positionV>
            <wp:extent cx="3529330" cy="2663825"/>
            <wp:effectExtent l="190500" t="190500" r="185420" b="17462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663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96128" behindDoc="1" locked="0" layoutInCell="1" allowOverlap="1" wp14:anchorId="557E9007" wp14:editId="73AAF3D0">
            <wp:simplePos x="0" y="0"/>
            <wp:positionH relativeFrom="margin">
              <wp:posOffset>1914525</wp:posOffset>
            </wp:positionH>
            <wp:positionV relativeFrom="paragraph">
              <wp:posOffset>254635</wp:posOffset>
            </wp:positionV>
            <wp:extent cx="3453640" cy="2607572"/>
            <wp:effectExtent l="0" t="0" r="0" b="254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40" cy="260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936D3" w14:textId="00F24B75" w:rsidR="001B0FAD" w:rsidRDefault="001B0FAD" w:rsidP="00B17FFD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5AE37AB6" w14:textId="56205DE2" w:rsidR="001B0FAD" w:rsidRP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42CC0180" w14:textId="7881D54B" w:rsidR="001B0FAD" w:rsidRP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0629BD05" w14:textId="2556CC19" w:rsidR="001B0FAD" w:rsidRP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1A27263A" w14:textId="4BC417A7" w:rsidR="001B0FAD" w:rsidRP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6D248181" w14:textId="623EA266" w:rsidR="001B0FAD" w:rsidRP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7E760426" w14:textId="3AEEBBE4" w:rsidR="001B0FAD" w:rsidRDefault="00B25A34" w:rsidP="001B0FAD">
      <w:pPr>
        <w:rPr>
          <w:rFonts w:ascii="Arial" w:eastAsia="Times New Roman" w:hAnsi="Arial" w:cs="Times New Roman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6265DF62" wp14:editId="0B107D16">
                <wp:simplePos x="0" y="0"/>
                <wp:positionH relativeFrom="column">
                  <wp:posOffset>4057650</wp:posOffset>
                </wp:positionH>
                <wp:positionV relativeFrom="paragraph">
                  <wp:posOffset>264795</wp:posOffset>
                </wp:positionV>
                <wp:extent cx="1643380" cy="63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E50D41" w14:textId="6D79C6FB" w:rsidR="00B25A34" w:rsidRPr="00D0614B" w:rsidRDefault="00B25A34" w:rsidP="00B25A34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Ejemplo de nivel (nivel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5DF62" id="Cuadro de texto 6" o:spid="_x0000_s1037" type="#_x0000_t202" style="position:absolute;margin-left:319.5pt;margin-top:20.85pt;width:129.4pt;height:.05pt;z-index:-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" stroked="f">
                <v:textbox style="mso-fit-shape-to-text:t" inset="0,0,0,0">
                  <w:txbxContent>
                    <w:p w14:paraId="4CE50D41" w14:textId="6D79C6FB" w:rsidR="00B25A34" w:rsidRPr="00D0614B" w:rsidRDefault="00B25A34" w:rsidP="00B25A34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Ejemplo de nivel (nivel 3)</w:t>
                      </w:r>
                    </w:p>
                  </w:txbxContent>
                </v:textbox>
              </v:shape>
            </w:pict>
          </mc:Fallback>
        </mc:AlternateContent>
      </w:r>
    </w:p>
    <w:p w14:paraId="05E92226" w14:textId="646CA6D1" w:rsidR="001B0FAD" w:rsidRDefault="001B0FAD" w:rsidP="001B0FAD">
      <w:pPr>
        <w:rPr>
          <w:rFonts w:ascii="Arial" w:eastAsia="Times New Roman" w:hAnsi="Arial" w:cs="Times New Roman"/>
          <w:sz w:val="22"/>
          <w:lang w:val="es-ES" w:eastAsia="en-US"/>
        </w:rPr>
      </w:pPr>
    </w:p>
    <w:p w14:paraId="5BCFC772" w14:textId="13D11919" w:rsidR="001B0FAD" w:rsidRDefault="001B0FAD" w:rsidP="00B42D6F">
      <w:pPr>
        <w:pStyle w:val="Ttulo3"/>
        <w:jc w:val="both"/>
        <w:rPr>
          <w:lang w:val="es-ES" w:eastAsia="en-US"/>
        </w:rPr>
      </w:pPr>
      <w:bookmarkStart w:id="8" w:name="_Toc508565167"/>
      <w:r>
        <w:rPr>
          <w:lang w:val="es-ES" w:eastAsia="en-US"/>
        </w:rPr>
        <w:t>Final</w:t>
      </w:r>
      <w:bookmarkEnd w:id="8"/>
    </w:p>
    <w:p w14:paraId="5EDCFA7C" w14:textId="4F454EE7" w:rsidR="001B0FAD" w:rsidRPr="001B0FAD" w:rsidRDefault="001B0FAD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4A6123B3" w14:textId="45AF7211" w:rsidR="001B0FAD" w:rsidRPr="001B0FAD" w:rsidRDefault="001B0FAD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7152" behindDoc="0" locked="0" layoutInCell="1" allowOverlap="1" wp14:anchorId="67D50758" wp14:editId="0779FB2F">
            <wp:simplePos x="0" y="0"/>
            <wp:positionH relativeFrom="margin">
              <wp:posOffset>1419225</wp:posOffset>
            </wp:positionH>
            <wp:positionV relativeFrom="paragraph">
              <wp:posOffset>780415</wp:posOffset>
            </wp:positionV>
            <wp:extent cx="2628900" cy="1975888"/>
            <wp:effectExtent l="0" t="0" r="0" b="571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0FA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Pantalla de final, muestra el resultado del nivel y permite avanzar al siguiente, repetir el nivel o volver al menú de selección de nivel. Hay una pequeña variación en función de si es el último nivel o no, pero el diseño es el siguiente:</w:t>
      </w:r>
    </w:p>
    <w:p w14:paraId="7306FD09" w14:textId="5F3BD433" w:rsidR="001B0FAD" w:rsidRDefault="001B0FAD" w:rsidP="001B0FAD">
      <w:pPr>
        <w:rPr>
          <w:lang w:val="es-ES" w:eastAsia="en-US"/>
        </w:rPr>
      </w:pPr>
    </w:p>
    <w:p w14:paraId="06B5A8FA" w14:textId="77777777" w:rsidR="00BF31F5" w:rsidRDefault="00BF31F5" w:rsidP="001B0FAD">
      <w:pPr>
        <w:rPr>
          <w:lang w:val="es-ES" w:eastAsia="en-US"/>
        </w:rPr>
      </w:pPr>
    </w:p>
    <w:p w14:paraId="02202111" w14:textId="77777777" w:rsidR="00BF31F5" w:rsidRDefault="00BF31F5" w:rsidP="001B0FAD">
      <w:pPr>
        <w:rPr>
          <w:lang w:val="es-ES" w:eastAsia="en-US"/>
        </w:rPr>
      </w:pPr>
    </w:p>
    <w:p w14:paraId="25A13D07" w14:textId="77777777" w:rsidR="00BF31F5" w:rsidRDefault="00BF31F5" w:rsidP="001B0FAD">
      <w:pPr>
        <w:rPr>
          <w:lang w:val="es-ES" w:eastAsia="en-US"/>
        </w:rPr>
      </w:pPr>
    </w:p>
    <w:p w14:paraId="35AF03B2" w14:textId="77777777" w:rsidR="00BF31F5" w:rsidRDefault="00BF31F5" w:rsidP="001B0FAD">
      <w:pPr>
        <w:rPr>
          <w:lang w:val="es-ES" w:eastAsia="en-US"/>
        </w:rPr>
      </w:pPr>
    </w:p>
    <w:p w14:paraId="162D9F74" w14:textId="76B7E285" w:rsidR="00BF31F5" w:rsidRDefault="00F03FBD" w:rsidP="001B0FAD">
      <w:pPr>
        <w:rPr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6E501B" wp14:editId="32B24CC6">
                <wp:simplePos x="0" y="0"/>
                <wp:positionH relativeFrom="column">
                  <wp:posOffset>3143250</wp:posOffset>
                </wp:positionH>
                <wp:positionV relativeFrom="paragraph">
                  <wp:posOffset>85090</wp:posOffset>
                </wp:positionV>
                <wp:extent cx="1143000" cy="63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2130E3" w14:textId="69875009" w:rsidR="00B25A34" w:rsidRPr="003B55B0" w:rsidRDefault="00B25A34" w:rsidP="00B25A34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Final de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E501B" id="Cuadro de texto 7" o:spid="_x0000_s1038" type="#_x0000_t202" style="position:absolute;margin-left:247.5pt;margin-top:6.7pt;width:90pt;height:.0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" stroked="f">
                <v:textbox style="mso-fit-shape-to-text:t" inset="0,0,0,0">
                  <w:txbxContent>
                    <w:p w14:paraId="482130E3" w14:textId="69875009" w:rsidR="00B25A34" w:rsidRPr="003B55B0" w:rsidRDefault="00B25A34" w:rsidP="00B25A34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Final de nivel</w:t>
                      </w:r>
                    </w:p>
                  </w:txbxContent>
                </v:textbox>
              </v:shape>
            </w:pict>
          </mc:Fallback>
        </mc:AlternateContent>
      </w:r>
    </w:p>
    <w:p w14:paraId="5BDD3264" w14:textId="77777777" w:rsidR="00BF31F5" w:rsidRDefault="00BF31F5" w:rsidP="00BF31F5">
      <w:pPr>
        <w:pStyle w:val="Ttulo2"/>
        <w:rPr>
          <w:lang w:val="es-ES" w:eastAsia="en-US"/>
        </w:rPr>
      </w:pPr>
      <w:bookmarkStart w:id="9" w:name="_Toc508565168"/>
      <w:r w:rsidRPr="001B0FAD">
        <w:rPr>
          <w:lang w:val="es-ES" w:eastAsia="en-US"/>
        </w:rPr>
        <w:lastRenderedPageBreak/>
        <w:t>Elementos/personajes</w:t>
      </w:r>
      <w:bookmarkEnd w:id="9"/>
    </w:p>
    <w:p w14:paraId="211D3712" w14:textId="77777777" w:rsidR="0033672C" w:rsidRPr="0033672C" w:rsidRDefault="0033672C" w:rsidP="0033672C">
      <w:pPr>
        <w:rPr>
          <w:lang w:val="es-ES" w:eastAsia="en-US"/>
        </w:rPr>
      </w:pPr>
    </w:p>
    <w:p w14:paraId="4FE3172B" w14:textId="77777777" w:rsidR="00BF31F5" w:rsidRDefault="00BF31F5" w:rsidP="00B42D6F">
      <w:pPr>
        <w:pStyle w:val="Ttulo3"/>
        <w:jc w:val="both"/>
        <w:rPr>
          <w:lang w:val="es-ES" w:eastAsia="en-US"/>
        </w:rPr>
      </w:pPr>
      <w:bookmarkStart w:id="10" w:name="_Toc508565169"/>
      <w:r>
        <w:rPr>
          <w:lang w:val="es-ES" w:eastAsia="en-US"/>
        </w:rPr>
        <w:t>Ground</w:t>
      </w:r>
      <w:bookmarkEnd w:id="10"/>
    </w:p>
    <w:p w14:paraId="2F4CBB67" w14:textId="77777777" w:rsidR="00BF31F5" w:rsidRDefault="00BF31F5" w:rsidP="00B42D6F">
      <w:pPr>
        <w:jc w:val="both"/>
        <w:rPr>
          <w:lang w:val="es-ES" w:eastAsia="en-US"/>
        </w:rPr>
      </w:pPr>
    </w:p>
    <w:p w14:paraId="2DBE27C6" w14:textId="430B45E2" w:rsidR="00BF31F5" w:rsidRDefault="00BF31F5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BF31F5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Suelo, objeto estático que mantiene los elementos sin que caigan al vacío, además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d</w:t>
      </w:r>
      <w:r w:rsidRPr="00BF31F5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el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tirachinas que sostiene las bolas a lanzar. El diseño 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es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el siguiente:</w:t>
      </w:r>
    </w:p>
    <w:p w14:paraId="35D59F1E" w14:textId="2F86AD05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BBA497" wp14:editId="4DBE8C63">
                <wp:simplePos x="0" y="0"/>
                <wp:positionH relativeFrom="margin">
                  <wp:posOffset>1257300</wp:posOffset>
                </wp:positionH>
                <wp:positionV relativeFrom="paragraph">
                  <wp:posOffset>365125</wp:posOffset>
                </wp:positionV>
                <wp:extent cx="5067300" cy="2381250"/>
                <wp:effectExtent l="19050" t="19050" r="19050" b="1905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381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968F8" id="Rectángulo 199" o:spid="_x0000_s1026" style="position:absolute;margin-left:99pt;margin-top:28.75pt;width:399pt;height:187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" filled="f" strokecolor="#3e8799 [2407]" strokeweight="3pt">
                <w10:wrap anchorx="margin"/>
              </v:rect>
            </w:pict>
          </mc:Fallback>
        </mc:AlternateContent>
      </w:r>
      <w:r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698176" behindDoc="0" locked="0" layoutInCell="1" allowOverlap="1" wp14:anchorId="65028BC7" wp14:editId="3206E651">
            <wp:simplePos x="0" y="0"/>
            <wp:positionH relativeFrom="margin">
              <wp:posOffset>1362075</wp:posOffset>
            </wp:positionH>
            <wp:positionV relativeFrom="paragraph">
              <wp:posOffset>360680</wp:posOffset>
            </wp:positionV>
            <wp:extent cx="4752975" cy="2227580"/>
            <wp:effectExtent l="152400" t="152400" r="371475" b="363220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futuristic-background_n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27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699200" behindDoc="0" locked="0" layoutInCell="1" allowOverlap="1" wp14:anchorId="2BDA7C7C" wp14:editId="43777D65">
            <wp:simplePos x="0" y="0"/>
            <wp:positionH relativeFrom="margin">
              <wp:posOffset>1614805</wp:posOffset>
            </wp:positionH>
            <wp:positionV relativeFrom="paragraph">
              <wp:posOffset>360680</wp:posOffset>
            </wp:positionV>
            <wp:extent cx="4752975" cy="2227580"/>
            <wp:effectExtent l="152400" t="0" r="333375" b="36322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futuristic-foregrou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27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00224" behindDoc="0" locked="0" layoutInCell="1" allowOverlap="1" wp14:anchorId="3CEF01F5" wp14:editId="79AC71FD">
            <wp:simplePos x="0" y="0"/>
            <wp:positionH relativeFrom="margin">
              <wp:posOffset>1809750</wp:posOffset>
            </wp:positionH>
            <wp:positionV relativeFrom="paragraph">
              <wp:posOffset>1607185</wp:posOffset>
            </wp:positionV>
            <wp:extent cx="352425" cy="755015"/>
            <wp:effectExtent l="0" t="0" r="0" b="6985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ling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AD8597" wp14:editId="70BF65AC">
                <wp:simplePos x="0" y="0"/>
                <wp:positionH relativeFrom="margin">
                  <wp:posOffset>1724025</wp:posOffset>
                </wp:positionH>
                <wp:positionV relativeFrom="paragraph">
                  <wp:posOffset>1450975</wp:posOffset>
                </wp:positionV>
                <wp:extent cx="609600" cy="990600"/>
                <wp:effectExtent l="19050" t="19050" r="19050" b="19050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990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8FB82" id="Rectángulo 195" o:spid="_x0000_s1026" style="position:absolute;margin-left:135.75pt;margin-top:114.25pt;width:48pt;height:7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" filled="f" strokecolor="#3e8799 [2407]" strokeweight="3pt">
                <w10:wrap anchorx="margin"/>
              </v:rect>
            </w:pict>
          </mc:Fallback>
        </mc:AlternateContent>
      </w: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745BA5" wp14:editId="7815A09C">
                <wp:simplePos x="0" y="0"/>
                <wp:positionH relativeFrom="margin">
                  <wp:posOffset>828675</wp:posOffset>
                </wp:positionH>
                <wp:positionV relativeFrom="paragraph">
                  <wp:posOffset>1641475</wp:posOffset>
                </wp:positionV>
                <wp:extent cx="876300" cy="323850"/>
                <wp:effectExtent l="0" t="57150" r="19050" b="1905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3238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656F" id="Conector recto de flecha 200" o:spid="_x0000_s1026" type="#_x0000_t32" style="position:absolute;margin-left:65.25pt;margin-top:129.25pt;width:69pt;height:25.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" strokecolor="#61adbf [3207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F461691" w14:textId="35545F22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25DFAB4" wp14:editId="1A3EF286">
                <wp:simplePos x="0" y="0"/>
                <wp:positionH relativeFrom="margin">
                  <wp:posOffset>-352425</wp:posOffset>
                </wp:positionH>
                <wp:positionV relativeFrom="paragraph">
                  <wp:posOffset>294005</wp:posOffset>
                </wp:positionV>
                <wp:extent cx="1162050" cy="333375"/>
                <wp:effectExtent l="19050" t="19050" r="19050" b="28575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33375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D07A2" w14:textId="2A7A80A7" w:rsidR="0033672C" w:rsidRPr="00445A90" w:rsidRDefault="0033672C" w:rsidP="0033672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BACKGROUND</w:t>
                            </w:r>
                          </w:p>
                          <w:p w14:paraId="0FEAC279" w14:textId="77777777" w:rsidR="0033672C" w:rsidRPr="00445A90" w:rsidRDefault="0033672C" w:rsidP="0033672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FAB4" id="_x0000_s1039" type="#_x0000_t202" style="position:absolute;margin-left:-27.75pt;margin-top:23.15pt;width:91.5pt;height:26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" fillcolor="white [3201]" strokecolor="#61adbf [3207]" strokeweight="3pt">
                <v:textbox>
                  <w:txbxContent>
                    <w:p w14:paraId="750D07A2" w14:textId="2A7A80A7" w:rsidR="0033672C" w:rsidRPr="00445A90" w:rsidRDefault="0033672C" w:rsidP="0033672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BACKGROUND</w:t>
                      </w:r>
                    </w:p>
                    <w:p w14:paraId="0FEAC279" w14:textId="77777777" w:rsidR="0033672C" w:rsidRPr="00445A90" w:rsidRDefault="0033672C" w:rsidP="0033672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C9C42" w14:textId="0A2CA8D0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112ECC" wp14:editId="065C338A">
                <wp:simplePos x="0" y="0"/>
                <wp:positionH relativeFrom="margin">
                  <wp:posOffset>828040</wp:posOffset>
                </wp:positionH>
                <wp:positionV relativeFrom="paragraph">
                  <wp:posOffset>4445</wp:posOffset>
                </wp:positionV>
                <wp:extent cx="428625" cy="45719"/>
                <wp:effectExtent l="38100" t="57150" r="9525" b="8826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75D7" id="Conector recto de flecha 196" o:spid="_x0000_s1026" type="#_x0000_t32" style="position:absolute;margin-left:65.2pt;margin-top:.35pt;width:33.75pt;height:3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" strokecolor="#61adbf [3207]" strokeweight="3pt">
                <v:stroke endarrow="block" joinstyle="miter"/>
                <w10:wrap anchorx="margin"/>
              </v:shape>
            </w:pict>
          </mc:Fallback>
        </mc:AlternateContent>
      </w:r>
    </w:p>
    <w:p w14:paraId="106352D1" w14:textId="615B1EF3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3754B4A" wp14:editId="21229E9A">
                <wp:simplePos x="0" y="0"/>
                <wp:positionH relativeFrom="margin">
                  <wp:posOffset>-152400</wp:posOffset>
                </wp:positionH>
                <wp:positionV relativeFrom="paragraph">
                  <wp:posOffset>210185</wp:posOffset>
                </wp:positionV>
                <wp:extent cx="923925" cy="285750"/>
                <wp:effectExtent l="19050" t="19050" r="28575" b="1905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85750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485A2" w14:textId="523B29BC" w:rsidR="0033672C" w:rsidRPr="00445A90" w:rsidRDefault="0033672C" w:rsidP="0033672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WOOD</w:t>
                            </w:r>
                          </w:p>
                          <w:p w14:paraId="79C77762" w14:textId="77777777" w:rsidR="0033672C" w:rsidRPr="00445A90" w:rsidRDefault="0033672C" w:rsidP="0033672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54B4A" id="_x0000_s1040" type="#_x0000_t202" style="position:absolute;margin-left:-12pt;margin-top:16.55pt;width:72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" fillcolor="white [3201]" strokecolor="#61adbf [3207]" strokeweight="3pt">
                <v:textbox>
                  <w:txbxContent>
                    <w:p w14:paraId="624485A2" w14:textId="523B29BC" w:rsidR="0033672C" w:rsidRPr="00445A90" w:rsidRDefault="0033672C" w:rsidP="0033672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WOOD</w:t>
                      </w:r>
                    </w:p>
                    <w:p w14:paraId="79C77762" w14:textId="77777777" w:rsidR="0033672C" w:rsidRPr="00445A90" w:rsidRDefault="0033672C" w:rsidP="0033672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1CCE64" wp14:editId="7FBF3D25">
                <wp:simplePos x="0" y="0"/>
                <wp:positionH relativeFrom="margin">
                  <wp:posOffset>1524000</wp:posOffset>
                </wp:positionH>
                <wp:positionV relativeFrom="paragraph">
                  <wp:posOffset>391160</wp:posOffset>
                </wp:positionV>
                <wp:extent cx="4810125" cy="1162050"/>
                <wp:effectExtent l="19050" t="19050" r="28575" b="1905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162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2FFA5" id="Rectángulo 198" o:spid="_x0000_s1026" style="position:absolute;margin-left:120pt;margin-top:30.8pt;width:378.75pt;height:91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" filled="f" strokecolor="#3e8799 [2407]" strokeweight="3pt">
                <w10:wrap anchorx="margin"/>
              </v:rect>
            </w:pict>
          </mc:Fallback>
        </mc:AlternateContent>
      </w:r>
    </w:p>
    <w:p w14:paraId="4D6CD04D" w14:textId="6B588BC9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86C3EA1" wp14:editId="2E8B14E5">
                <wp:simplePos x="0" y="0"/>
                <wp:positionH relativeFrom="margin">
                  <wp:posOffset>-381000</wp:posOffset>
                </wp:positionH>
                <wp:positionV relativeFrom="paragraph">
                  <wp:posOffset>434975</wp:posOffset>
                </wp:positionV>
                <wp:extent cx="1181100" cy="285750"/>
                <wp:effectExtent l="19050" t="19050" r="19050" b="1905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  <a:ln w="38100"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CF164" w14:textId="69E25A0D" w:rsidR="0033672C" w:rsidRPr="00445A90" w:rsidRDefault="0033672C" w:rsidP="0033672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FOREGROUND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C3EA1" id="_x0000_s1041" type="#_x0000_t202" style="position:absolute;margin-left:-30pt;margin-top:34.25pt;width:93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" fillcolor="white [3201]" strokecolor="#61adbf [3207]" strokeweight="3pt">
                <v:textbox>
                  <w:txbxContent>
                    <w:p w14:paraId="025CF164" w14:textId="69E25A0D" w:rsidR="0033672C" w:rsidRPr="00445A90" w:rsidRDefault="0033672C" w:rsidP="0033672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FOREGROUND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7FF289" w14:textId="0E1E29CB" w:rsidR="00BF31F5" w:rsidRDefault="0033672C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930E02" wp14:editId="5C1FCF25">
                <wp:simplePos x="0" y="0"/>
                <wp:positionH relativeFrom="margin">
                  <wp:posOffset>799465</wp:posOffset>
                </wp:positionH>
                <wp:positionV relativeFrom="paragraph">
                  <wp:posOffset>154305</wp:posOffset>
                </wp:positionV>
                <wp:extent cx="695325" cy="152400"/>
                <wp:effectExtent l="0" t="76200" r="9525" b="190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5" cy="152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E866" id="Conector recto de flecha 201" o:spid="_x0000_s1026" type="#_x0000_t32" style="position:absolute;margin-left:62.95pt;margin-top:12.15pt;width:54.75pt;height:12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" strokecolor="#61adbf [3207]" strokeweight="3pt">
                <v:stroke endarrow="block" joinstyle="miter"/>
                <w10:wrap anchorx="margin"/>
              </v:shape>
            </w:pict>
          </mc:Fallback>
        </mc:AlternateContent>
      </w:r>
    </w:p>
    <w:p w14:paraId="47B6BDA3" w14:textId="0B003BEE" w:rsidR="00BF31F5" w:rsidRDefault="00BF31F5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46E3A7C4" w14:textId="2307DE66" w:rsidR="0033672C" w:rsidRDefault="00F03FBD" w:rsidP="00BF31F5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3E10DA" wp14:editId="136F3942">
                <wp:simplePos x="0" y="0"/>
                <wp:positionH relativeFrom="column">
                  <wp:posOffset>4791075</wp:posOffset>
                </wp:positionH>
                <wp:positionV relativeFrom="paragraph">
                  <wp:posOffset>12700</wp:posOffset>
                </wp:positionV>
                <wp:extent cx="1685925" cy="635"/>
                <wp:effectExtent l="0" t="0" r="9525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8B7C18" w14:textId="522C1661" w:rsidR="00F03FBD" w:rsidRPr="00C216F7" w:rsidRDefault="00F03FBD" w:rsidP="00F03FBD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Elementos básicos </w:t>
                            </w:r>
                            <w:proofErr w:type="gramStart"/>
                            <w:r>
                              <w:t>del</w:t>
                            </w:r>
                            <w:proofErr w:type="gramEnd"/>
                            <w:r>
                              <w:t xml:space="preserve">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E10DA" id="Cuadro de texto 8" o:spid="_x0000_s1042" type="#_x0000_t202" style="position:absolute;margin-left:377.25pt;margin-top:1pt;width:132.75pt;height:.0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" stroked="f">
                <v:textbox style="mso-fit-shape-to-text:t" inset="0,0,0,0">
                  <w:txbxContent>
                    <w:p w14:paraId="0F8B7C18" w14:textId="522C1661" w:rsidR="00F03FBD" w:rsidRPr="00C216F7" w:rsidRDefault="00F03FBD" w:rsidP="00F03FBD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Elementos básicos </w:t>
                      </w:r>
                      <w:proofErr w:type="gramStart"/>
                      <w:r>
                        <w:t>del</w:t>
                      </w:r>
                      <w:proofErr w:type="gramEnd"/>
                      <w:r>
                        <w:t xml:space="preserve"> nivel</w:t>
                      </w:r>
                    </w:p>
                  </w:txbxContent>
                </v:textbox>
              </v:shape>
            </w:pict>
          </mc:Fallback>
        </mc:AlternateContent>
      </w:r>
    </w:p>
    <w:p w14:paraId="6377E331" w14:textId="0FA56589" w:rsidR="00BF31F5" w:rsidRDefault="0033672C" w:rsidP="00B42D6F">
      <w:pPr>
        <w:pStyle w:val="Ttulo4"/>
        <w:jc w:val="both"/>
        <w:rPr>
          <w:lang w:val="es-ES" w:eastAsia="en-US"/>
        </w:rPr>
      </w:pPr>
      <w:r>
        <w:rPr>
          <w:lang w:val="es-ES" w:eastAsia="en-US"/>
        </w:rPr>
        <w:t>Background:</w:t>
      </w:r>
    </w:p>
    <w:p w14:paraId="5734FE60" w14:textId="180C0B61" w:rsidR="0033672C" w:rsidRDefault="0033672C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Imagen de fondo sobre la cual se muestra otra que simula el suelo y la parte que da sensación de relieve (</w:t>
      </w:r>
      <w:r w:rsidRPr="0033672C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foreground</w:t>
      </w: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) gracias al contraste entre ambas, y el tirachinas (llamado “</w:t>
      </w:r>
      <w:r w:rsidRPr="0033672C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wood</w:t>
      </w: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” en el juego) que permite lanzar las diferentes bolas que se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ofrecen</w:t>
      </w: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en cada nivel.</w:t>
      </w:r>
    </w:p>
    <w:p w14:paraId="07236595" w14:textId="15347DC5" w:rsidR="00617A43" w:rsidRPr="00617A43" w:rsidRDefault="00617A43" w:rsidP="00B42D6F">
      <w:pPr>
        <w:pStyle w:val="Ttulo4"/>
        <w:jc w:val="both"/>
      </w:pPr>
      <w:r w:rsidRPr="00617A43">
        <w:rPr>
          <w:lang w:val="es-ES" w:eastAsia="en-US"/>
        </w:rPr>
        <w:t>Foregound</w:t>
      </w:r>
    </w:p>
    <w:p w14:paraId="19C9B826" w14:textId="405C3488" w:rsidR="00617A43" w:rsidRPr="00617A43" w:rsidRDefault="00617A43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617A43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Se muestra sobre el background y simula el suelo, además se ofrece un efecto parrallax para dar sensación de profundiad</w:t>
      </w:r>
    </w:p>
    <w:p w14:paraId="14E082E8" w14:textId="4098CAD7" w:rsidR="00617A43" w:rsidRPr="00617A43" w:rsidRDefault="00617A43" w:rsidP="00B42D6F">
      <w:pPr>
        <w:pStyle w:val="Ttulo4"/>
        <w:jc w:val="both"/>
      </w:pPr>
      <w:r>
        <w:rPr>
          <w:lang w:val="es-ES" w:eastAsia="en-US"/>
        </w:rPr>
        <w:t>Wood</w:t>
      </w:r>
    </w:p>
    <w:p w14:paraId="040AA852" w14:textId="2284BDDA" w:rsidR="00617A43" w:rsidRDefault="00617A43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617A43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Se muestra 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en el comienzo del foreground, y sostiene la bola que se lanzará en el turno actual.</w:t>
      </w:r>
    </w:p>
    <w:p w14:paraId="59742A5D" w14:textId="77777777" w:rsidR="00E9135A" w:rsidRPr="00617A43" w:rsidRDefault="00E9135A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51A7239B" w14:textId="77777777" w:rsidR="00617A43" w:rsidRDefault="00617A43" w:rsidP="0033672C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140DC0A9" w14:textId="77777777" w:rsidR="00617A43" w:rsidRDefault="00617A43" w:rsidP="0033672C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55FCBB97" w14:textId="77777777" w:rsidR="00BF31F5" w:rsidRDefault="00BF31F5" w:rsidP="00B42D6F">
      <w:pPr>
        <w:pStyle w:val="Ttulo3"/>
        <w:jc w:val="both"/>
        <w:rPr>
          <w:lang w:val="es-ES" w:eastAsia="en-US"/>
        </w:rPr>
      </w:pPr>
      <w:bookmarkStart w:id="11" w:name="_Toc508565170"/>
      <w:r>
        <w:rPr>
          <w:lang w:val="es-ES" w:eastAsia="en-US"/>
        </w:rPr>
        <w:lastRenderedPageBreak/>
        <w:t>Blocks</w:t>
      </w:r>
      <w:bookmarkEnd w:id="11"/>
    </w:p>
    <w:p w14:paraId="78D6752B" w14:textId="77777777" w:rsidR="0033672C" w:rsidRDefault="0033672C" w:rsidP="00B42D6F">
      <w:pPr>
        <w:jc w:val="both"/>
        <w:rPr>
          <w:lang w:val="es-ES" w:eastAsia="en-US"/>
        </w:rPr>
      </w:pPr>
    </w:p>
    <w:p w14:paraId="368B53BE" w14:textId="1538CFD8" w:rsidR="0033672C" w:rsidRDefault="0033672C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Objetos con los que formar una estructura que sostenga los villanos (villains)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 además de romperse al caer ofrecen un sonido que simula la rot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ura de un cristal. Se han usado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dos tipos de bloques</w:t>
      </w:r>
      <w:r w:rsidR="00E9135A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</w:t>
      </w: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cristal azul y verde futurista:</w:t>
      </w:r>
    </w:p>
    <w:p w14:paraId="2A594DEE" w14:textId="5FF22CA7" w:rsidR="0033672C" w:rsidRPr="0033672C" w:rsidRDefault="00F03FBD" w:rsidP="0033672C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8A7F754" wp14:editId="6144D0EE">
                <wp:simplePos x="0" y="0"/>
                <wp:positionH relativeFrom="column">
                  <wp:posOffset>3509010</wp:posOffset>
                </wp:positionH>
                <wp:positionV relativeFrom="paragraph">
                  <wp:posOffset>542925</wp:posOffset>
                </wp:positionV>
                <wp:extent cx="1028700" cy="63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072FE" w14:textId="0EA52FE1" w:rsidR="00F03FBD" w:rsidRPr="00CB73DF" w:rsidRDefault="00F03FBD" w:rsidP="00F03FBD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Bloque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7F754" id="Cuadro de texto 10" o:spid="_x0000_s1043" type="#_x0000_t202" style="position:absolute;margin-left:276.3pt;margin-top:42.75pt;width:81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" stroked="f">
                <v:textbox style="mso-fit-shape-to-text:t" inset="0,0,0,0">
                  <w:txbxContent>
                    <w:p w14:paraId="620072FE" w14:textId="0EA52FE1" w:rsidR="00F03FBD" w:rsidRPr="00CB73DF" w:rsidRDefault="00F03FBD" w:rsidP="00F03FBD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Bloque azul</w:t>
                      </w:r>
                    </w:p>
                  </w:txbxContent>
                </v:textbox>
              </v:shape>
            </w:pict>
          </mc:Fallback>
        </mc:AlternateContent>
      </w:r>
      <w:r w:rsid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18656" behindDoc="0" locked="0" layoutInCell="1" allowOverlap="1" wp14:anchorId="7A2283ED" wp14:editId="1614780F">
            <wp:simplePos x="0" y="0"/>
            <wp:positionH relativeFrom="column">
              <wp:posOffset>3509010</wp:posOffset>
            </wp:positionH>
            <wp:positionV relativeFrom="paragraph">
              <wp:posOffset>228600</wp:posOffset>
            </wp:positionV>
            <wp:extent cx="1028700" cy="257175"/>
            <wp:effectExtent l="152400" t="152400" r="342900" b="371475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g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28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4406D97" wp14:editId="507CE392">
                <wp:simplePos x="0" y="0"/>
                <wp:positionH relativeFrom="column">
                  <wp:posOffset>1304925</wp:posOffset>
                </wp:positionH>
                <wp:positionV relativeFrom="paragraph">
                  <wp:posOffset>524510</wp:posOffset>
                </wp:positionV>
                <wp:extent cx="1015365" cy="63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A24A01" w14:textId="1BFDFE87" w:rsidR="00F03FBD" w:rsidRPr="00F03FBD" w:rsidRDefault="00F03FBD" w:rsidP="00F03FBD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Bloque verde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6D97" id="Cuadro de texto 9" o:spid="_x0000_s1044" type="#_x0000_t202" style="position:absolute;margin-left:102.75pt;margin-top:41.3pt;width:79.9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" stroked="f">
                <v:textbox style="mso-fit-shape-to-text:t" inset="0,0,0,0">
                  <w:txbxContent>
                    <w:p w14:paraId="7BA24A01" w14:textId="1BFDFE87" w:rsidR="00F03FBD" w:rsidRPr="00F03FBD" w:rsidRDefault="00F03FBD" w:rsidP="00F03FBD">
                      <w:pPr>
                        <w:pStyle w:val="Descripcin"/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Bloque verde</w:t>
                      </w:r>
                    </w:p>
                  </w:txbxContent>
                </v:textbox>
              </v:shape>
            </w:pict>
          </mc:Fallback>
        </mc:AlternateContent>
      </w:r>
      <w:r w:rsidR="0033672C">
        <w:rPr>
          <w:rFonts w:ascii="Arial" w:eastAsia="Times New Roman" w:hAnsi="Arial" w:cs="Times New Roman"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17632" behindDoc="0" locked="0" layoutInCell="1" allowOverlap="1" wp14:anchorId="59A79787" wp14:editId="751C281A">
            <wp:simplePos x="0" y="0"/>
            <wp:positionH relativeFrom="column">
              <wp:posOffset>1304925</wp:posOffset>
            </wp:positionH>
            <wp:positionV relativeFrom="paragraph">
              <wp:posOffset>213995</wp:posOffset>
            </wp:positionV>
            <wp:extent cx="1015365" cy="253365"/>
            <wp:effectExtent l="152400" t="152400" r="337185" b="356235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glass_futurist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15365" cy="25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9E556" w14:textId="77777777" w:rsidR="0033672C" w:rsidRDefault="0033672C" w:rsidP="00B42D6F">
      <w:pPr>
        <w:jc w:val="both"/>
        <w:rPr>
          <w:lang w:val="es-ES" w:eastAsia="en-US"/>
        </w:rPr>
      </w:pPr>
    </w:p>
    <w:p w14:paraId="5BB56A11" w14:textId="77777777" w:rsidR="00BF31F5" w:rsidRDefault="00BF31F5" w:rsidP="00B42D6F">
      <w:pPr>
        <w:pStyle w:val="Ttulo3"/>
        <w:jc w:val="both"/>
        <w:rPr>
          <w:lang w:val="es-ES" w:eastAsia="en-US"/>
        </w:rPr>
      </w:pPr>
      <w:bookmarkStart w:id="12" w:name="_Toc508565171"/>
      <w:r>
        <w:rPr>
          <w:lang w:val="es-ES" w:eastAsia="en-US"/>
        </w:rPr>
        <w:t>Villains</w:t>
      </w:r>
      <w:bookmarkEnd w:id="12"/>
    </w:p>
    <w:p w14:paraId="2A4EA2E7" w14:textId="77777777" w:rsidR="0033672C" w:rsidRDefault="0033672C" w:rsidP="00B42D6F">
      <w:pPr>
        <w:jc w:val="both"/>
        <w:rPr>
          <w:lang w:val="es-ES" w:eastAsia="en-US"/>
        </w:rPr>
      </w:pPr>
    </w:p>
    <w:p w14:paraId="25CC4E63" w14:textId="37C93002" w:rsidR="0033672C" w:rsidRDefault="0033672C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33672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Objetos a destruir, nos otorgan puntos en base a las calorías que tienen, se han reutilizado algunos villanos ya existentes y ofrecidos en el Aula Virtual y se ha creado uno para que la tem</w:t>
      </w:r>
      <w:r w:rsidR="00824EED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ática futurista sea adecuada. Los diferentes villanos y sus características son las siguientes:</w:t>
      </w:r>
    </w:p>
    <w:p w14:paraId="520CF085" w14:textId="2A71F21B" w:rsidR="00824EED" w:rsidRDefault="00824EED" w:rsidP="00824EED">
      <w:pPr>
        <w:pStyle w:val="Ttulo4"/>
        <w:rPr>
          <w:lang w:val="es-ES" w:eastAsia="en-US"/>
        </w:rPr>
      </w:pPr>
      <w:r>
        <w:rPr>
          <w:lang w:val="es-ES" w:eastAsia="en-US"/>
        </w:rPr>
        <w:t>Sodacan</w:t>
      </w:r>
    </w:p>
    <w:tbl>
      <w:tblPr>
        <w:tblStyle w:val="Tabladecuadrcula6concolores-nfasis4"/>
        <w:tblpPr w:leftFromText="141" w:rightFromText="141" w:vertAnchor="text" w:horzAnchor="margin" w:tblpY="305"/>
        <w:tblW w:w="9586" w:type="dxa"/>
        <w:tblLook w:val="04A0" w:firstRow="1" w:lastRow="0" w:firstColumn="1" w:lastColumn="0" w:noHBand="0" w:noVBand="1"/>
      </w:tblPr>
      <w:tblGrid>
        <w:gridCol w:w="2396"/>
        <w:gridCol w:w="2396"/>
        <w:gridCol w:w="2397"/>
        <w:gridCol w:w="2397"/>
      </w:tblGrid>
      <w:tr w:rsidR="00617A43" w14:paraId="57B3CED8" w14:textId="77777777" w:rsidTr="00617A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65AAEEEE" w14:textId="77777777" w:rsidR="00617A43" w:rsidRPr="00824EED" w:rsidRDefault="00617A43" w:rsidP="00617A43">
            <w:pPr>
              <w:jc w:val="center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Slogan</w:t>
            </w:r>
          </w:p>
        </w:tc>
        <w:tc>
          <w:tcPr>
            <w:tcW w:w="2396" w:type="dxa"/>
          </w:tcPr>
          <w:p w14:paraId="699D174C" w14:textId="77777777" w:rsidR="00617A43" w:rsidRPr="00824EED" w:rsidRDefault="00617A43" w:rsidP="00617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Calorías</w:t>
            </w:r>
          </w:p>
        </w:tc>
        <w:tc>
          <w:tcPr>
            <w:tcW w:w="2397" w:type="dxa"/>
          </w:tcPr>
          <w:p w14:paraId="4A93A70F" w14:textId="77777777" w:rsidR="00617A43" w:rsidRPr="00824EED" w:rsidRDefault="00617A43" w:rsidP="00617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Nombre</w:t>
            </w:r>
          </w:p>
        </w:tc>
        <w:tc>
          <w:tcPr>
            <w:tcW w:w="2397" w:type="dxa"/>
          </w:tcPr>
          <w:p w14:paraId="1D7CCC3C" w14:textId="77777777" w:rsidR="00617A43" w:rsidRPr="00824EED" w:rsidRDefault="00617A43" w:rsidP="00617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Diseño</w:t>
            </w:r>
          </w:p>
        </w:tc>
      </w:tr>
      <w:tr w:rsidR="00617A43" w14:paraId="6923183B" w14:textId="77777777" w:rsidTr="00617A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28132563" w14:textId="77777777" w:rsidR="00617A43" w:rsidRPr="00824EED" w:rsidRDefault="00617A43" w:rsidP="00617A43">
            <w:pPr>
              <w:jc w:val="center"/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</w:pPr>
          </w:p>
          <w:p w14:paraId="018E168B" w14:textId="77777777" w:rsidR="00617A43" w:rsidRPr="00824EED" w:rsidRDefault="00617A43" w:rsidP="00617A43">
            <w:pPr>
              <w:jc w:val="center"/>
              <w:rPr>
                <w:b w:val="0"/>
                <w:lang w:val="es-ES" w:eastAsia="en-US"/>
              </w:rPr>
            </w:pPr>
            <w:r w:rsidRPr="00824EED"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  <w:t>Bebida azucarada peligrosa para la salud, y que ha de ser destruida</w:t>
            </w:r>
          </w:p>
        </w:tc>
        <w:tc>
          <w:tcPr>
            <w:tcW w:w="2396" w:type="dxa"/>
          </w:tcPr>
          <w:p w14:paraId="4303823A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78A7B998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5587EF4F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 w:rsidRPr="00824EED"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150</w:t>
            </w:r>
          </w:p>
        </w:tc>
        <w:tc>
          <w:tcPr>
            <w:tcW w:w="2397" w:type="dxa"/>
          </w:tcPr>
          <w:p w14:paraId="5AF48389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716716CD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1AE2B63A" w14:textId="77777777" w:rsidR="00617A43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 w:rsidRPr="00824EED"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  <w:t>sodacan</w:t>
            </w:r>
          </w:p>
        </w:tc>
        <w:tc>
          <w:tcPr>
            <w:tcW w:w="2397" w:type="dxa"/>
          </w:tcPr>
          <w:p w14:paraId="06759D60" w14:textId="77777777" w:rsidR="00617A43" w:rsidRDefault="00617A43" w:rsidP="00617A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732992" behindDoc="0" locked="0" layoutInCell="1" allowOverlap="1" wp14:anchorId="02657DA8" wp14:editId="0A9250EE">
                  <wp:simplePos x="0" y="0"/>
                  <wp:positionH relativeFrom="margin">
                    <wp:posOffset>447675</wp:posOffset>
                  </wp:positionH>
                  <wp:positionV relativeFrom="paragraph">
                    <wp:posOffset>116205</wp:posOffset>
                  </wp:positionV>
                  <wp:extent cx="533400" cy="892485"/>
                  <wp:effectExtent l="114300" t="133350" r="304800" b="346075"/>
                  <wp:wrapNone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sodaca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89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4D7C9C6" w14:textId="77777777" w:rsidR="00617A43" w:rsidRPr="00617A43" w:rsidRDefault="00617A43" w:rsidP="00617A43">
      <w:pPr>
        <w:rPr>
          <w:lang w:val="es-ES" w:eastAsia="en-US"/>
        </w:rPr>
      </w:pPr>
    </w:p>
    <w:p w14:paraId="4C915B89" w14:textId="77777777" w:rsidR="00617A43" w:rsidRPr="00617A43" w:rsidRDefault="00617A43" w:rsidP="00617A43">
      <w:pPr>
        <w:rPr>
          <w:lang w:val="es-ES" w:eastAsia="en-US"/>
        </w:rPr>
      </w:pPr>
    </w:p>
    <w:p w14:paraId="0CD9CB17" w14:textId="71949BF6" w:rsidR="00824EED" w:rsidRDefault="00824EED" w:rsidP="00824EED">
      <w:pPr>
        <w:pStyle w:val="Ttulo4"/>
        <w:rPr>
          <w:lang w:val="es-ES" w:eastAsia="en-US"/>
        </w:rPr>
      </w:pPr>
      <w:r>
        <w:rPr>
          <w:lang w:val="es-ES" w:eastAsia="en-US"/>
        </w:rPr>
        <w:t>Fries</w:t>
      </w:r>
    </w:p>
    <w:tbl>
      <w:tblPr>
        <w:tblStyle w:val="Tabladecuadrcula6concolores-nfasis4"/>
        <w:tblpPr w:leftFromText="141" w:rightFromText="141" w:vertAnchor="text" w:horzAnchor="margin" w:tblpY="205"/>
        <w:tblW w:w="9586" w:type="dxa"/>
        <w:tblLook w:val="04A0" w:firstRow="1" w:lastRow="0" w:firstColumn="1" w:lastColumn="0" w:noHBand="0" w:noVBand="1"/>
      </w:tblPr>
      <w:tblGrid>
        <w:gridCol w:w="2396"/>
        <w:gridCol w:w="2396"/>
        <w:gridCol w:w="2397"/>
        <w:gridCol w:w="2397"/>
      </w:tblGrid>
      <w:tr w:rsidR="00824EED" w14:paraId="5454636F" w14:textId="77777777" w:rsidTr="00824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3B27431D" w14:textId="77777777" w:rsidR="00824EED" w:rsidRPr="00824EED" w:rsidRDefault="00824EED" w:rsidP="00824EED">
            <w:pPr>
              <w:jc w:val="center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Slogan</w:t>
            </w:r>
          </w:p>
        </w:tc>
        <w:tc>
          <w:tcPr>
            <w:tcW w:w="2396" w:type="dxa"/>
          </w:tcPr>
          <w:p w14:paraId="6C4680E8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Calorías</w:t>
            </w:r>
          </w:p>
        </w:tc>
        <w:tc>
          <w:tcPr>
            <w:tcW w:w="2397" w:type="dxa"/>
          </w:tcPr>
          <w:p w14:paraId="67CC2829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Nombre</w:t>
            </w:r>
          </w:p>
        </w:tc>
        <w:tc>
          <w:tcPr>
            <w:tcW w:w="2397" w:type="dxa"/>
          </w:tcPr>
          <w:p w14:paraId="1E2D8BAE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Diseño</w:t>
            </w:r>
          </w:p>
        </w:tc>
      </w:tr>
      <w:tr w:rsidR="00824EED" w14:paraId="6C7AF776" w14:textId="77777777" w:rsidTr="00824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44776F44" w14:textId="77777777" w:rsidR="00824EED" w:rsidRPr="00824EED" w:rsidRDefault="00824EED" w:rsidP="00824EED">
            <w:pPr>
              <w:jc w:val="center"/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</w:pPr>
          </w:p>
          <w:p w14:paraId="34F46AA8" w14:textId="77777777" w:rsidR="00824EED" w:rsidRPr="00824EED" w:rsidRDefault="00824EED" w:rsidP="00824EED">
            <w:pPr>
              <w:jc w:val="center"/>
              <w:rPr>
                <w:b w:val="0"/>
                <w:lang w:val="es-ES" w:eastAsia="en-US"/>
              </w:rPr>
            </w:pPr>
            <w:r w:rsidRPr="00824EED"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  <w:t>Patatas con mucha mucha grasa, destrucción inmediata necesaria.</w:t>
            </w:r>
          </w:p>
        </w:tc>
        <w:tc>
          <w:tcPr>
            <w:tcW w:w="2396" w:type="dxa"/>
          </w:tcPr>
          <w:p w14:paraId="1FAC788A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369900E1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26C37ACD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3</w:t>
            </w:r>
            <w:r w:rsidRPr="00824EED"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50</w:t>
            </w:r>
          </w:p>
        </w:tc>
        <w:tc>
          <w:tcPr>
            <w:tcW w:w="2397" w:type="dxa"/>
          </w:tcPr>
          <w:p w14:paraId="344AD3C1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35AA5F51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641775D9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fries</w:t>
            </w:r>
          </w:p>
        </w:tc>
        <w:tc>
          <w:tcPr>
            <w:tcW w:w="2397" w:type="dxa"/>
          </w:tcPr>
          <w:p w14:paraId="7310F459" w14:textId="77777777" w:rsidR="00824EED" w:rsidRDefault="00824EED" w:rsidP="00824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rFonts w:ascii="Arial" w:eastAsia="Times New Roman" w:hAnsi="Arial" w:cs="Times New Roman"/>
                <w:iCs/>
                <w:noProof/>
                <w:color w:val="auto"/>
                <w:sz w:val="22"/>
                <w:lang w:val="es-ES" w:eastAsia="es-ES"/>
              </w:rPr>
              <w:drawing>
                <wp:anchor distT="0" distB="0" distL="114300" distR="114300" simplePos="0" relativeHeight="251726848" behindDoc="0" locked="0" layoutInCell="1" allowOverlap="1" wp14:anchorId="447450E5" wp14:editId="3D5031BD">
                  <wp:simplePos x="0" y="0"/>
                  <wp:positionH relativeFrom="column">
                    <wp:posOffset>392430</wp:posOffset>
                  </wp:positionH>
                  <wp:positionV relativeFrom="paragraph">
                    <wp:posOffset>179705</wp:posOffset>
                  </wp:positionV>
                  <wp:extent cx="647700" cy="857250"/>
                  <wp:effectExtent l="152400" t="114300" r="304800" b="342900"/>
                  <wp:wrapNone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frie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69E9DE" w14:textId="77777777" w:rsidR="00824EED" w:rsidRDefault="00824EED" w:rsidP="00824EED">
      <w:pPr>
        <w:rPr>
          <w:lang w:val="es-ES" w:eastAsia="en-US"/>
        </w:rPr>
      </w:pPr>
    </w:p>
    <w:p w14:paraId="3F8A49F7" w14:textId="77777777" w:rsidR="00E9135A" w:rsidRDefault="00E9135A" w:rsidP="00824EED">
      <w:pPr>
        <w:pStyle w:val="Ttulo4"/>
        <w:rPr>
          <w:lang w:val="es-ES" w:eastAsia="en-US"/>
        </w:rPr>
      </w:pPr>
    </w:p>
    <w:p w14:paraId="4B1D9AC4" w14:textId="1E6B19C8" w:rsidR="00824EED" w:rsidRDefault="00824EED" w:rsidP="00824EED">
      <w:pPr>
        <w:pStyle w:val="Ttulo4"/>
        <w:rPr>
          <w:rFonts w:ascii="Arial" w:eastAsia="Times New Roman" w:hAnsi="Arial" w:cs="Times New Roman"/>
          <w:iCs w:val="0"/>
          <w:color w:val="auto"/>
          <w:lang w:val="es-ES" w:eastAsia="en-US"/>
        </w:rPr>
      </w:pPr>
      <w:r>
        <w:rPr>
          <w:lang w:val="es-ES" w:eastAsia="en-US"/>
        </w:rPr>
        <w:t>McDron</w:t>
      </w:r>
      <w:r w:rsidR="00617A43">
        <w:rPr>
          <w:lang w:val="es-ES" w:eastAsia="en-US"/>
        </w:rPr>
        <w:t>e</w:t>
      </w:r>
    </w:p>
    <w:tbl>
      <w:tblPr>
        <w:tblStyle w:val="Tabladecuadrcula6concolores-nfasis4"/>
        <w:tblpPr w:leftFromText="141" w:rightFromText="141" w:vertAnchor="text" w:horzAnchor="margin" w:tblpY="335"/>
        <w:tblW w:w="9586" w:type="dxa"/>
        <w:tblLook w:val="04A0" w:firstRow="1" w:lastRow="0" w:firstColumn="1" w:lastColumn="0" w:noHBand="0" w:noVBand="1"/>
      </w:tblPr>
      <w:tblGrid>
        <w:gridCol w:w="2396"/>
        <w:gridCol w:w="2396"/>
        <w:gridCol w:w="2397"/>
        <w:gridCol w:w="2397"/>
      </w:tblGrid>
      <w:tr w:rsidR="00617A43" w14:paraId="5B636696" w14:textId="77777777" w:rsidTr="00824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64FE28DE" w14:textId="77777777" w:rsidR="00824EED" w:rsidRPr="00824EED" w:rsidRDefault="00824EED" w:rsidP="00824EED">
            <w:pPr>
              <w:jc w:val="center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Slogan</w:t>
            </w:r>
          </w:p>
        </w:tc>
        <w:tc>
          <w:tcPr>
            <w:tcW w:w="2396" w:type="dxa"/>
          </w:tcPr>
          <w:p w14:paraId="0572CAE8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Calorías</w:t>
            </w:r>
          </w:p>
        </w:tc>
        <w:tc>
          <w:tcPr>
            <w:tcW w:w="2397" w:type="dxa"/>
          </w:tcPr>
          <w:p w14:paraId="1FDEDC3B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Nombre</w:t>
            </w:r>
          </w:p>
        </w:tc>
        <w:tc>
          <w:tcPr>
            <w:tcW w:w="2397" w:type="dxa"/>
          </w:tcPr>
          <w:p w14:paraId="43B394E1" w14:textId="77777777" w:rsidR="00824EED" w:rsidRPr="00824EED" w:rsidRDefault="00824EED" w:rsidP="00824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2"/>
                <w:lang w:val="es-ES" w:eastAsia="en-US"/>
              </w:rPr>
            </w:pPr>
            <w:r w:rsidRPr="00824EED">
              <w:rPr>
                <w:rFonts w:ascii="Verdana" w:hAnsi="Verdana"/>
                <w:sz w:val="22"/>
                <w:lang w:val="es-ES" w:eastAsia="en-US"/>
              </w:rPr>
              <w:t>Diseño</w:t>
            </w:r>
          </w:p>
        </w:tc>
      </w:tr>
      <w:tr w:rsidR="00617A43" w14:paraId="095B3BD4" w14:textId="77777777" w:rsidTr="00824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dxa"/>
          </w:tcPr>
          <w:p w14:paraId="452B749E" w14:textId="77777777" w:rsidR="00824EED" w:rsidRDefault="00824EED" w:rsidP="00824EED">
            <w:pPr>
              <w:jc w:val="center"/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</w:pPr>
          </w:p>
          <w:p w14:paraId="72DCE741" w14:textId="7F679E29" w:rsidR="00824EED" w:rsidRPr="00824EED" w:rsidRDefault="00824EED" w:rsidP="00824EED">
            <w:pPr>
              <w:jc w:val="center"/>
              <w:rPr>
                <w:b w:val="0"/>
                <w:lang w:val="es-ES" w:eastAsia="en-US"/>
              </w:rPr>
            </w:pPr>
            <w:r>
              <w:rPr>
                <w:rFonts w:ascii="Arial" w:eastAsia="Times New Roman" w:hAnsi="Arial" w:cs="Times New Roman"/>
                <w:b w:val="0"/>
                <w:iCs/>
                <w:color w:val="auto"/>
                <w:sz w:val="22"/>
                <w:lang w:val="es-ES" w:eastAsia="en-US"/>
              </w:rPr>
              <w:t>Nuestro mayor enemigo, un dron que transporta comida basura.</w:t>
            </w:r>
          </w:p>
        </w:tc>
        <w:tc>
          <w:tcPr>
            <w:tcW w:w="2396" w:type="dxa"/>
          </w:tcPr>
          <w:p w14:paraId="1FA0A585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70FAB15C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</w:pPr>
          </w:p>
          <w:p w14:paraId="5C7312A7" w14:textId="1725E82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500</w:t>
            </w:r>
          </w:p>
        </w:tc>
        <w:tc>
          <w:tcPr>
            <w:tcW w:w="2397" w:type="dxa"/>
          </w:tcPr>
          <w:p w14:paraId="459F70CD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10B7440A" w14:textId="77777777" w:rsidR="00824EED" w:rsidRPr="00824EED" w:rsidRDefault="00824EED" w:rsidP="00824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Times New Roman"/>
                <w:i/>
                <w:iCs/>
                <w:color w:val="auto"/>
                <w:sz w:val="22"/>
                <w:lang w:val="es-ES" w:eastAsia="en-US"/>
              </w:rPr>
            </w:pPr>
          </w:p>
          <w:p w14:paraId="61B9E5C2" w14:textId="3414D639" w:rsidR="00824EED" w:rsidRPr="00824EED" w:rsidRDefault="00617A43" w:rsidP="00617A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rFonts w:ascii="Arial" w:eastAsia="Times New Roman" w:hAnsi="Arial" w:cs="Times New Roman"/>
                <w:iCs/>
                <w:color w:val="auto"/>
                <w:sz w:val="22"/>
                <w:lang w:val="es-ES" w:eastAsia="en-US"/>
              </w:rPr>
              <w:t>McDrone (futuristic_burguer)</w:t>
            </w:r>
          </w:p>
        </w:tc>
        <w:tc>
          <w:tcPr>
            <w:tcW w:w="2397" w:type="dxa"/>
          </w:tcPr>
          <w:p w14:paraId="33B0312C" w14:textId="52207747" w:rsidR="00824EED" w:rsidRDefault="00617A43" w:rsidP="00824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n-US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727872" behindDoc="0" locked="0" layoutInCell="1" allowOverlap="1" wp14:anchorId="45654167" wp14:editId="1AA4016A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41910</wp:posOffset>
                  </wp:positionV>
                  <wp:extent cx="1123950" cy="1123950"/>
                  <wp:effectExtent l="114300" t="95250" r="228600" b="247650"/>
                  <wp:wrapNone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burger_futuristic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C1830A5" w14:textId="4E5B3853" w:rsidR="00824EED" w:rsidRPr="00824EED" w:rsidRDefault="00824EED" w:rsidP="00824EED">
      <w:pP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</w:p>
    <w:p w14:paraId="1A50F52B" w14:textId="77777777" w:rsidR="00824EED" w:rsidRDefault="00824EED" w:rsidP="0033672C">
      <w:pPr>
        <w:rPr>
          <w:lang w:val="es-ES" w:eastAsia="en-US"/>
        </w:rPr>
      </w:pPr>
    </w:p>
    <w:p w14:paraId="6CB9A396" w14:textId="28C5A09D" w:rsidR="00617A43" w:rsidRDefault="00BF31F5" w:rsidP="00B42D6F">
      <w:pPr>
        <w:pStyle w:val="Ttulo3"/>
        <w:jc w:val="both"/>
        <w:rPr>
          <w:lang w:val="es-ES" w:eastAsia="en-US"/>
        </w:rPr>
      </w:pPr>
      <w:bookmarkStart w:id="13" w:name="_Toc508565172"/>
      <w:r>
        <w:rPr>
          <w:lang w:val="es-ES" w:eastAsia="en-US"/>
        </w:rPr>
        <w:t>Heroes</w:t>
      </w:r>
      <w:bookmarkEnd w:id="13"/>
    </w:p>
    <w:p w14:paraId="014AE984" w14:textId="77777777" w:rsidR="00617A43" w:rsidRDefault="00617A43" w:rsidP="00B42D6F">
      <w:pPr>
        <w:jc w:val="both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31ED150A" w14:textId="0F74F884" w:rsidR="00617A43" w:rsidRDefault="00617A43" w:rsidP="00B42D6F">
      <w:pPr>
        <w:jc w:val="both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Son los personajes con los que jugará el jugador, se lanzan contra las estructuras para destruir a los enemigos.</w:t>
      </w:r>
    </w:p>
    <w:p w14:paraId="00386B31" w14:textId="156E9EE6" w:rsidR="00617A43" w:rsidRPr="00617A43" w:rsidRDefault="00617A43" w:rsidP="00B42D6F">
      <w:pPr>
        <w:pStyle w:val="Ttulo4"/>
        <w:jc w:val="both"/>
        <w:rPr>
          <w:lang w:val="es-ES" w:eastAsia="en-US"/>
        </w:rPr>
      </w:pPr>
      <w:r>
        <w:rPr>
          <w:lang w:val="es-ES" w:eastAsia="en-US"/>
        </w:rPr>
        <w:t>Balls</w:t>
      </w:r>
    </w:p>
    <w:p w14:paraId="24580C6F" w14:textId="29A24410" w:rsidR="00617A43" w:rsidRDefault="00F03FBD" w:rsidP="00B42D6F">
      <w:pPr>
        <w:jc w:val="both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19E2F1" wp14:editId="71D0CFC0">
                <wp:simplePos x="0" y="0"/>
                <wp:positionH relativeFrom="column">
                  <wp:posOffset>3971925</wp:posOffset>
                </wp:positionH>
                <wp:positionV relativeFrom="paragraph">
                  <wp:posOffset>1981835</wp:posOffset>
                </wp:positionV>
                <wp:extent cx="1124585" cy="6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8A4248" w14:textId="643C63E1" w:rsidR="00F03FBD" w:rsidRPr="00B16410" w:rsidRDefault="00F03FBD" w:rsidP="00F03FBD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Yellow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9E2F1" id="Cuadro de texto 13" o:spid="_x0000_s1045" type="#_x0000_t202" style="position:absolute;left:0;text-align:left;margin-left:312.75pt;margin-top:156.05pt;width:88.5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" stroked="f">
                <v:textbox style="mso-fit-shape-to-text:t" inset="0,0,0,0">
                  <w:txbxContent>
                    <w:p w14:paraId="318A4248" w14:textId="643C63E1" w:rsidR="00F03FBD" w:rsidRPr="00B16410" w:rsidRDefault="00F03FBD" w:rsidP="00F03FBD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Yellow ball</w:t>
                      </w:r>
                    </w:p>
                  </w:txbxContent>
                </v:textbox>
              </v:shape>
            </w:pict>
          </mc:Fallback>
        </mc:AlternateContent>
      </w:r>
      <w:r w:rsidR="00617A43">
        <w:rPr>
          <w:rFonts w:ascii="Arial" w:eastAsia="Times New Roman" w:hAnsi="Arial" w:cs="Times New Roman"/>
          <w:i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28896" behindDoc="0" locked="0" layoutInCell="1" allowOverlap="1" wp14:anchorId="79B4DAE6" wp14:editId="1C29B577">
            <wp:simplePos x="0" y="0"/>
            <wp:positionH relativeFrom="column">
              <wp:posOffset>3971925</wp:posOffset>
            </wp:positionH>
            <wp:positionV relativeFrom="paragraph">
              <wp:posOffset>800100</wp:posOffset>
            </wp:positionV>
            <wp:extent cx="1124585" cy="1124585"/>
            <wp:effectExtent l="152400" t="152400" r="342265" b="361315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futuristic-ball-yegre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124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A43" w:rsidRPr="00617A43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El prototipo de héroe elegido para esta temática es una bola futurista destructora, se ofrece en 3 colores modificado con </w:t>
      </w:r>
      <w:r w:rsidR="00617A43" w:rsidRPr="000D2C4E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Photoshop (Adobe Photoshop): 2015.5.1</w:t>
      </w:r>
      <w:r w:rsidR="00CC5267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. L</w:t>
      </w:r>
      <w:r w:rsidR="00617A43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os diseños son los siguientes:</w:t>
      </w:r>
    </w:p>
    <w:p w14:paraId="1791B201" w14:textId="479C9B12" w:rsidR="00617A43" w:rsidRPr="00617A43" w:rsidRDefault="00F03FBD" w:rsidP="00B42D6F">
      <w:pPr>
        <w:jc w:val="both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F5D2E9" wp14:editId="08F15F32">
                <wp:simplePos x="0" y="0"/>
                <wp:positionH relativeFrom="column">
                  <wp:posOffset>2314575</wp:posOffset>
                </wp:positionH>
                <wp:positionV relativeFrom="paragraph">
                  <wp:posOffset>1299845</wp:posOffset>
                </wp:positionV>
                <wp:extent cx="1124585" cy="6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0E0309" w14:textId="273A8685" w:rsidR="00F03FBD" w:rsidRPr="00A442E7" w:rsidRDefault="00F03FBD" w:rsidP="00F03FBD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Pink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5D2E9" id="Cuadro de texto 12" o:spid="_x0000_s1046" type="#_x0000_t202" style="position:absolute;left:0;text-align:left;margin-left:182.25pt;margin-top:102.35pt;width:88.5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" stroked="f">
                <v:textbox style="mso-fit-shape-to-text:t" inset="0,0,0,0">
                  <w:txbxContent>
                    <w:p w14:paraId="040E0309" w14:textId="273A8685" w:rsidR="00F03FBD" w:rsidRPr="00A442E7" w:rsidRDefault="00F03FBD" w:rsidP="00F03FBD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Pink ball</w:t>
                      </w:r>
                    </w:p>
                  </w:txbxContent>
                </v:textbox>
              </v:shape>
            </w:pict>
          </mc:Fallback>
        </mc:AlternateContent>
      </w:r>
      <w:r w:rsidR="00617A43">
        <w:rPr>
          <w:rFonts w:ascii="Arial" w:eastAsia="Times New Roman" w:hAnsi="Arial" w:cs="Times New Roman"/>
          <w:i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29920" behindDoc="0" locked="0" layoutInCell="1" allowOverlap="1" wp14:anchorId="19D3BAE7" wp14:editId="0064712C">
            <wp:simplePos x="0" y="0"/>
            <wp:positionH relativeFrom="margin">
              <wp:posOffset>2314575</wp:posOffset>
            </wp:positionH>
            <wp:positionV relativeFrom="paragraph">
              <wp:posOffset>118110</wp:posOffset>
            </wp:positionV>
            <wp:extent cx="1124585" cy="1124585"/>
            <wp:effectExtent l="152400" t="152400" r="342265" b="361315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futuristic-ball-pin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124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5F9BBC" wp14:editId="2E9A292F">
                <wp:simplePos x="0" y="0"/>
                <wp:positionH relativeFrom="column">
                  <wp:posOffset>638175</wp:posOffset>
                </wp:positionH>
                <wp:positionV relativeFrom="paragraph">
                  <wp:posOffset>1195070</wp:posOffset>
                </wp:positionV>
                <wp:extent cx="1124585" cy="6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A95588" w14:textId="3C04484F" w:rsidR="00F03FBD" w:rsidRPr="00437E7E" w:rsidRDefault="00F03FBD" w:rsidP="00F03FBD">
                            <w:pPr>
                              <w:pStyle w:val="Descripcin"/>
                              <w:rPr>
                                <w:rFonts w:ascii="Arial" w:eastAsia="Times New Roman" w:hAnsi="Arial" w:cs="Times New Roman"/>
                                <w:noProof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E7102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Blue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F9BBC" id="Cuadro de texto 11" o:spid="_x0000_s1047" type="#_x0000_t202" style="position:absolute;left:0;text-align:left;margin-left:50.25pt;margin-top:94.1pt;width:88.5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" stroked="f">
                <v:textbox style="mso-fit-shape-to-text:t" inset="0,0,0,0">
                  <w:txbxContent>
                    <w:p w14:paraId="0AA95588" w14:textId="3C04484F" w:rsidR="00F03FBD" w:rsidRPr="00437E7E" w:rsidRDefault="00F03FBD" w:rsidP="00F03FBD">
                      <w:pPr>
                        <w:pStyle w:val="Descripcin"/>
                        <w:rPr>
                          <w:rFonts w:ascii="Arial" w:eastAsia="Times New Roman" w:hAnsi="Arial" w:cs="Times New Roman"/>
                          <w:noProof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E7102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Blue ball</w:t>
                      </w:r>
                    </w:p>
                  </w:txbxContent>
                </v:textbox>
              </v:shape>
            </w:pict>
          </mc:Fallback>
        </mc:AlternateContent>
      </w:r>
      <w:r w:rsidR="00617A43">
        <w:rPr>
          <w:rFonts w:ascii="Arial" w:eastAsia="Times New Roman" w:hAnsi="Arial" w:cs="Times New Roman"/>
          <w:i/>
          <w:iCs/>
          <w:noProof/>
          <w:color w:val="auto"/>
          <w:sz w:val="22"/>
          <w:lang w:val="es-ES" w:eastAsia="es-ES"/>
        </w:rPr>
        <w:drawing>
          <wp:anchor distT="0" distB="0" distL="114300" distR="114300" simplePos="0" relativeHeight="251730944" behindDoc="0" locked="0" layoutInCell="1" allowOverlap="1" wp14:anchorId="54832E9A" wp14:editId="599AD8CE">
            <wp:simplePos x="0" y="0"/>
            <wp:positionH relativeFrom="column">
              <wp:posOffset>638175</wp:posOffset>
            </wp:positionH>
            <wp:positionV relativeFrom="paragraph">
              <wp:posOffset>13335</wp:posOffset>
            </wp:positionV>
            <wp:extent cx="1124714" cy="1124714"/>
            <wp:effectExtent l="152400" t="152400" r="342265" b="36131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futuristic-ball-blu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14" cy="1124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AEC2C" w14:textId="3A30E915" w:rsidR="00B42D6F" w:rsidRDefault="00B42D6F" w:rsidP="00B42D6F">
      <w:pPr>
        <w:jc w:val="both"/>
        <w:rPr>
          <w:lang w:val="es-ES" w:eastAsia="en-US"/>
        </w:rPr>
      </w:pPr>
    </w:p>
    <w:p w14:paraId="650976D3" w14:textId="77777777" w:rsidR="00B42D6F" w:rsidRPr="00B42D6F" w:rsidRDefault="00B42D6F" w:rsidP="00B42D6F">
      <w:pPr>
        <w:jc w:val="both"/>
        <w:rPr>
          <w:lang w:val="es-ES" w:eastAsia="en-US"/>
        </w:rPr>
      </w:pPr>
    </w:p>
    <w:p w14:paraId="6F60A8E8" w14:textId="77777777" w:rsidR="00B42D6F" w:rsidRPr="00B42D6F" w:rsidRDefault="00B42D6F" w:rsidP="00B42D6F">
      <w:pPr>
        <w:jc w:val="both"/>
        <w:rPr>
          <w:lang w:val="es-ES" w:eastAsia="en-US"/>
        </w:rPr>
      </w:pPr>
    </w:p>
    <w:p w14:paraId="016A9DCE" w14:textId="6A3CC896" w:rsidR="00B42D6F" w:rsidRDefault="00B42D6F" w:rsidP="00B42D6F">
      <w:pPr>
        <w:jc w:val="both"/>
        <w:rPr>
          <w:lang w:val="es-ES" w:eastAsia="en-US"/>
        </w:rPr>
      </w:pPr>
    </w:p>
    <w:p w14:paraId="38E80985" w14:textId="38C203CA" w:rsidR="00BF31F5" w:rsidRDefault="00B42D6F" w:rsidP="00B42D6F">
      <w:pPr>
        <w:tabs>
          <w:tab w:val="left" w:pos="900"/>
        </w:tabs>
        <w:jc w:val="both"/>
        <w:rPr>
          <w:lang w:val="es-ES" w:eastAsia="en-US"/>
        </w:rPr>
      </w:pPr>
      <w:r>
        <w:rPr>
          <w:lang w:val="es-ES" w:eastAsia="en-US"/>
        </w:rPr>
        <w:tab/>
      </w:r>
    </w:p>
    <w:p w14:paraId="0618395F" w14:textId="77777777" w:rsidR="00B42D6F" w:rsidRDefault="00B42D6F" w:rsidP="00B42D6F">
      <w:pPr>
        <w:tabs>
          <w:tab w:val="left" w:pos="900"/>
        </w:tabs>
        <w:jc w:val="both"/>
        <w:rPr>
          <w:lang w:val="es-ES" w:eastAsia="en-US"/>
        </w:rPr>
      </w:pPr>
    </w:p>
    <w:p w14:paraId="6A5DB4F2" w14:textId="77777777" w:rsidR="00B42D6F" w:rsidRDefault="00B42D6F" w:rsidP="00B42D6F">
      <w:pPr>
        <w:tabs>
          <w:tab w:val="left" w:pos="900"/>
        </w:tabs>
        <w:jc w:val="both"/>
        <w:rPr>
          <w:lang w:val="es-ES" w:eastAsia="en-US"/>
        </w:rPr>
      </w:pPr>
    </w:p>
    <w:p w14:paraId="27F3940A" w14:textId="77777777" w:rsidR="00B42D6F" w:rsidRDefault="00B42D6F" w:rsidP="00B42D6F">
      <w:pPr>
        <w:tabs>
          <w:tab w:val="left" w:pos="900"/>
        </w:tabs>
        <w:jc w:val="both"/>
        <w:rPr>
          <w:lang w:val="es-ES" w:eastAsia="en-US"/>
        </w:rPr>
      </w:pPr>
    </w:p>
    <w:p w14:paraId="4682FB3B" w14:textId="77777777" w:rsidR="00B42D6F" w:rsidRDefault="00B42D6F" w:rsidP="00B42D6F">
      <w:pPr>
        <w:tabs>
          <w:tab w:val="left" w:pos="900"/>
        </w:tabs>
        <w:jc w:val="both"/>
        <w:rPr>
          <w:lang w:val="es-ES" w:eastAsia="en-US"/>
        </w:rPr>
      </w:pPr>
    </w:p>
    <w:p w14:paraId="29ECD7BC" w14:textId="77777777" w:rsidR="00B42D6F" w:rsidRDefault="00B42D6F" w:rsidP="00B42D6F">
      <w:pPr>
        <w:tabs>
          <w:tab w:val="left" w:pos="900"/>
        </w:tabs>
        <w:jc w:val="both"/>
        <w:rPr>
          <w:lang w:val="es-ES" w:eastAsia="en-US"/>
        </w:rPr>
      </w:pPr>
    </w:p>
    <w:p w14:paraId="7E1CFDD7" w14:textId="60BA95ED" w:rsidR="00B42D6F" w:rsidRDefault="00B42D6F" w:rsidP="00B42D6F">
      <w:pPr>
        <w:pStyle w:val="Ttulo2"/>
        <w:jc w:val="both"/>
        <w:rPr>
          <w:lang w:val="es-ES" w:eastAsia="en-US"/>
        </w:rPr>
      </w:pPr>
      <w:bookmarkStart w:id="14" w:name="_Toc508565173"/>
      <w:r>
        <w:rPr>
          <w:lang w:val="es-ES" w:eastAsia="en-US"/>
        </w:rPr>
        <w:lastRenderedPageBreak/>
        <w:t>Conclusiones</w:t>
      </w:r>
      <w:bookmarkEnd w:id="14"/>
    </w:p>
    <w:p w14:paraId="78E3384A" w14:textId="77777777" w:rsidR="00B42D6F" w:rsidRDefault="00B42D6F" w:rsidP="00B42D6F">
      <w:pPr>
        <w:jc w:val="both"/>
        <w:rPr>
          <w:lang w:val="es-ES" w:eastAsia="en-US"/>
        </w:rPr>
      </w:pPr>
    </w:p>
    <w:p w14:paraId="3FF36904" w14:textId="2CF27F40" w:rsidR="00B42D6F" w:rsidRPr="000241E0" w:rsidRDefault="00B42D6F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Como se propuso</w:t>
      </w:r>
      <w:r w:rsidR="00CE6ECC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hemos aprendido a utilizar el objeto canvas de </w:t>
      </w: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HTML5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así como los diferentes objetos que deberían componer un buen juego actual, además se ha aprendido a utilizar la librería </w:t>
      </w:r>
      <w:r w:rsidR="00B728F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B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ox2d de </w:t>
      </w:r>
      <w:r w:rsidR="00B728F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J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ava</w:t>
      </w:r>
      <w:r w:rsidR="00B728F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S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cript en colaboración con </w:t>
      </w: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jQuery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. Por otra parte, es cierto que tener todo el código en el mismo fichero, sin una orientación a objetos ni arquitectura adecuada haría de este proyecto un juego ‘inmatenible’ a largo plazo, y por lo tanto, sería necesaria una gran refactorización para eliminar smell codes y antipatrones así como para otorgar un patrón a toda la aplicación</w:t>
      </w:r>
      <w:r w:rsidR="00DA4BEF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. E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n este caso </w:t>
      </w: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MVVM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(model view – view model) parece el más adecuado</w:t>
      </w:r>
      <w:r w:rsidR="00DA4BEF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,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pero un </w:t>
      </w: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MVC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o </w:t>
      </w: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MVP</w:t>
      </w:r>
      <w:r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 podrían ser válidos.</w:t>
      </w:r>
    </w:p>
    <w:p w14:paraId="2F447519" w14:textId="13B656DF" w:rsidR="00B42D6F" w:rsidRPr="000241E0" w:rsidRDefault="000241E0" w:rsidP="00B42D6F">
      <w:pPr>
        <w:jc w:val="both"/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Además</w:t>
      </w:r>
      <w:r w:rsidR="00B42D6F"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 xml:space="preserve">, se han modificado ciertas expresiones, condiciones anidadas y otros patrones de código a las actuales </w:t>
      </w:r>
      <w:r w:rsidR="00B42D6F" w:rsidRPr="000241E0">
        <w:rPr>
          <w:rFonts w:ascii="Arial" w:eastAsia="Times New Roman" w:hAnsi="Arial" w:cs="Times New Roman"/>
          <w:iCs/>
          <w:color w:val="auto"/>
          <w:sz w:val="22"/>
          <w:u w:val="single"/>
          <w:lang w:val="es-ES" w:eastAsia="en-US"/>
        </w:rPr>
        <w:t>expresiones lambda, objects literals y otras mejoras que ofrece JavaScript desde ecmascript6</w:t>
      </w:r>
      <w:r w:rsidR="00B42D6F" w:rsidRPr="000241E0">
        <w:rPr>
          <w:rFonts w:ascii="Arial" w:eastAsia="Times New Roman" w:hAnsi="Arial" w:cs="Times New Roman"/>
          <w:iCs/>
          <w:color w:val="auto"/>
          <w:sz w:val="22"/>
          <w:lang w:val="es-ES" w:eastAsia="en-US"/>
        </w:rPr>
        <w:t>. A modo de ejemplo:</w:t>
      </w:r>
    </w:p>
    <w:p w14:paraId="39432A4D" w14:textId="616759BF" w:rsidR="000241E0" w:rsidRDefault="00B42D6F" w:rsidP="00B42D6F">
      <w:pPr>
        <w:tabs>
          <w:tab w:val="left" w:pos="900"/>
        </w:tabs>
        <w:jc w:val="both"/>
        <w:rPr>
          <w:lang w:val="es-ES" w:eastAsia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8A3189" wp14:editId="0C334E29">
                <wp:simplePos x="0" y="0"/>
                <wp:positionH relativeFrom="column">
                  <wp:posOffset>2095500</wp:posOffset>
                </wp:positionH>
                <wp:positionV relativeFrom="paragraph">
                  <wp:posOffset>1075055</wp:posOffset>
                </wp:positionV>
                <wp:extent cx="1028700" cy="0"/>
                <wp:effectExtent l="0" t="76200" r="19050" b="9525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D07C1" id="Conector recto de flecha 218" o:spid="_x0000_s1026" type="#_x0000_t32" style="position:absolute;margin-left:165pt;margin-top:84.65pt;width:81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B42D6F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F517180" wp14:editId="4B4D0F41">
                <wp:simplePos x="0" y="0"/>
                <wp:positionH relativeFrom="column">
                  <wp:posOffset>3257550</wp:posOffset>
                </wp:positionH>
                <wp:positionV relativeFrom="paragraph">
                  <wp:posOffset>903605</wp:posOffset>
                </wp:positionV>
                <wp:extent cx="1943100" cy="285750"/>
                <wp:effectExtent l="0" t="0" r="19050" b="19050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857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D4A5B" w14:textId="732F9EB6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Var 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 xml:space="preserve"> = (a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) ?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 xml:space="preserve"> 2</w:t>
                            </w: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;</w:t>
                            </w:r>
                          </w:p>
                          <w:p w14:paraId="0D6E26BB" w14:textId="77777777" w:rsidR="00B42D6F" w:rsidRDefault="00B42D6F" w:rsidP="00B42D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7180" id="_x0000_s1048" type="#_x0000_t202" style="position:absolute;left:0;text-align:left;margin-left:256.5pt;margin-top:71.15pt;width:153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" fillcolor="#dddbd5 [671]">
                <v:textbox>
                  <w:txbxContent>
                    <w:p w14:paraId="49AD4A5B" w14:textId="732F9EB6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Var x</w:t>
                      </w: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= (a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) ?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1 :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2</w:t>
                      </w: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;</w:t>
                      </w:r>
                    </w:p>
                    <w:p w14:paraId="0D6E26BB" w14:textId="77777777" w:rsidR="00B42D6F" w:rsidRDefault="00B42D6F" w:rsidP="00B42D6F"/>
                  </w:txbxContent>
                </v:textbox>
                <w10:wrap type="square"/>
              </v:shape>
            </w:pict>
          </mc:Fallback>
        </mc:AlternateContent>
      </w:r>
      <w:r w:rsidRPr="00B42D6F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4472D79" wp14:editId="49A114FC">
                <wp:simplePos x="0" y="0"/>
                <wp:positionH relativeFrom="column">
                  <wp:posOffset>66675</wp:posOffset>
                </wp:positionH>
                <wp:positionV relativeFrom="paragraph">
                  <wp:posOffset>207645</wp:posOffset>
                </wp:positionV>
                <wp:extent cx="1943100" cy="2352675"/>
                <wp:effectExtent l="0" t="0" r="19050" b="28575"/>
                <wp:wrapSquare wrapText="bothSides"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3526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375BC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Var x;</w:t>
                            </w:r>
                          </w:p>
                          <w:p w14:paraId="329E48D4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If (a) {</w:t>
                            </w:r>
                          </w:p>
                          <w:p w14:paraId="7D5CAA87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 xml:space="preserve">    x = 1;</w:t>
                            </w:r>
                          </w:p>
                          <w:p w14:paraId="6707021D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}</w:t>
                            </w:r>
                            <w:proofErr w:type="gramStart"/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else</w:t>
                            </w:r>
                            <w:proofErr w:type="gramEnd"/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{</w:t>
                            </w:r>
                          </w:p>
                          <w:p w14:paraId="12E90328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 xml:space="preserve">    x = 2;</w:t>
                            </w:r>
                          </w:p>
                          <w:p w14:paraId="102AC93C" w14:textId="77777777" w:rsidR="00B42D6F" w:rsidRPr="00B42D6F" w:rsidRDefault="00B42D6F" w:rsidP="00B42D6F">
                            <w:pP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</w:pPr>
                            <w:r w:rsidRPr="00B42D6F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auto"/>
                                <w:sz w:val="22"/>
                                <w:lang w:val="es-ES" w:eastAsia="en-US"/>
                              </w:rPr>
                              <w:t>}</w:t>
                            </w:r>
                          </w:p>
                          <w:p w14:paraId="159D2882" w14:textId="3B4A7604" w:rsidR="00B42D6F" w:rsidRDefault="00B42D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2D79" id="_x0000_s1049" type="#_x0000_t202" style="position:absolute;left:0;text-align:left;margin-left:5.25pt;margin-top:16.35pt;width:153pt;height:185.2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" fillcolor="#dddbd5 [671]">
                <v:textbox>
                  <w:txbxContent>
                    <w:p w14:paraId="5F3375BC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Var x;</w:t>
                      </w:r>
                    </w:p>
                    <w:p w14:paraId="329E48D4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proofErr w:type="spellStart"/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If</w:t>
                      </w:r>
                      <w:proofErr w:type="spellEnd"/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(a) {</w:t>
                      </w:r>
                    </w:p>
                    <w:p w14:paraId="7D5CAA87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   x = 1;</w:t>
                      </w:r>
                    </w:p>
                    <w:p w14:paraId="6707021D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}</w:t>
                      </w:r>
                      <w:proofErr w:type="spellStart"/>
                      <w:proofErr w:type="gramStart"/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else</w:t>
                      </w:r>
                      <w:proofErr w:type="spellEnd"/>
                      <w:proofErr w:type="gramEnd"/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{</w:t>
                      </w:r>
                    </w:p>
                    <w:p w14:paraId="12E90328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 xml:space="preserve">    x = 2;</w:t>
                      </w:r>
                    </w:p>
                    <w:p w14:paraId="102AC93C" w14:textId="77777777" w:rsidR="00B42D6F" w:rsidRPr="00B42D6F" w:rsidRDefault="00B42D6F" w:rsidP="00B42D6F">
                      <w:pPr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</w:pPr>
                      <w:r w:rsidRPr="00B42D6F">
                        <w:rPr>
                          <w:rFonts w:ascii="Consolas" w:eastAsia="Times New Roman" w:hAnsi="Consolas" w:cs="Times New Roman"/>
                          <w:i/>
                          <w:iCs/>
                          <w:color w:val="auto"/>
                          <w:sz w:val="22"/>
                          <w:lang w:val="es-ES" w:eastAsia="en-US"/>
                        </w:rPr>
                        <w:t>}</w:t>
                      </w:r>
                    </w:p>
                    <w:p w14:paraId="159D2882" w14:textId="3B4A7604" w:rsidR="00B42D6F" w:rsidRDefault="00B42D6F"/>
                  </w:txbxContent>
                </v:textbox>
                <w10:wrap type="square"/>
              </v:shape>
            </w:pict>
          </mc:Fallback>
        </mc:AlternateContent>
      </w:r>
    </w:p>
    <w:p w14:paraId="475CA29D" w14:textId="77777777" w:rsidR="000241E0" w:rsidRPr="000241E0" w:rsidRDefault="000241E0" w:rsidP="000241E0">
      <w:pPr>
        <w:rPr>
          <w:lang w:val="es-ES" w:eastAsia="en-US"/>
        </w:rPr>
      </w:pPr>
    </w:p>
    <w:p w14:paraId="29395B2F" w14:textId="77777777" w:rsidR="000241E0" w:rsidRPr="000241E0" w:rsidRDefault="000241E0" w:rsidP="000241E0">
      <w:pPr>
        <w:rPr>
          <w:lang w:val="es-ES" w:eastAsia="en-US"/>
        </w:rPr>
      </w:pPr>
    </w:p>
    <w:p w14:paraId="7D9F0A86" w14:textId="77777777" w:rsidR="000241E0" w:rsidRPr="000241E0" w:rsidRDefault="000241E0" w:rsidP="000241E0">
      <w:pPr>
        <w:rPr>
          <w:lang w:val="es-ES" w:eastAsia="en-US"/>
        </w:rPr>
      </w:pPr>
    </w:p>
    <w:p w14:paraId="62FE3BBE" w14:textId="77777777" w:rsidR="000241E0" w:rsidRPr="000241E0" w:rsidRDefault="000241E0" w:rsidP="000241E0">
      <w:pPr>
        <w:rPr>
          <w:lang w:val="es-ES" w:eastAsia="en-US"/>
        </w:rPr>
      </w:pPr>
    </w:p>
    <w:p w14:paraId="0C48A44C" w14:textId="77777777" w:rsidR="000241E0" w:rsidRDefault="000241E0" w:rsidP="000241E0">
      <w:pPr>
        <w:rPr>
          <w:lang w:val="es-ES" w:eastAsia="en-US"/>
        </w:rPr>
      </w:pPr>
    </w:p>
    <w:p w14:paraId="142B8963" w14:textId="77777777" w:rsidR="000241E0" w:rsidRDefault="000241E0" w:rsidP="000241E0">
      <w:pPr>
        <w:rPr>
          <w:lang w:val="es-ES" w:eastAsia="en-US"/>
        </w:rPr>
      </w:pPr>
    </w:p>
    <w:p w14:paraId="65424CDD" w14:textId="77777777" w:rsidR="000241E0" w:rsidRPr="000241E0" w:rsidRDefault="000241E0" w:rsidP="000241E0">
      <w:pPr>
        <w:rPr>
          <w:lang w:val="es-ES" w:eastAsia="en-US"/>
        </w:rPr>
      </w:pPr>
    </w:p>
    <w:p w14:paraId="54EAD93D" w14:textId="1E50DCD9" w:rsidR="00B42D6F" w:rsidRDefault="000241E0" w:rsidP="000241E0">
      <w:pPr>
        <w:pStyle w:val="Ttulo2"/>
        <w:rPr>
          <w:lang w:val="es-ES" w:eastAsia="en-US"/>
        </w:rPr>
      </w:pPr>
      <w:bookmarkStart w:id="15" w:name="_Toc508565174"/>
      <w:r>
        <w:rPr>
          <w:lang w:val="es-ES" w:eastAsia="en-US"/>
        </w:rPr>
        <w:t>Autores</w:t>
      </w:r>
      <w:bookmarkEnd w:id="15"/>
    </w:p>
    <w:p w14:paraId="3B8BB970" w14:textId="77777777" w:rsidR="000241E0" w:rsidRDefault="000241E0" w:rsidP="000241E0">
      <w:pPr>
        <w:rPr>
          <w:lang w:val="es-ES" w:eastAsia="en-US"/>
        </w:rPr>
      </w:pPr>
    </w:p>
    <w:p w14:paraId="7A55E0E4" w14:textId="552F51EC" w:rsidR="000241E0" w:rsidRDefault="000241E0" w:rsidP="000241E0">
      <w:pPr>
        <w:pStyle w:val="Prrafodelista"/>
        <w:numPr>
          <w:ilvl w:val="0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 w:rsidRP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>Marco Caballero Del Dedo</w:t>
      </w:r>
      <w: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, </w:t>
      </w:r>
    </w:p>
    <w:p w14:paraId="1366AB52" w14:textId="721057AB" w:rsidR="000241E0" w:rsidRDefault="005572F0" w:rsidP="000241E0">
      <w:pPr>
        <w:pStyle w:val="Prrafodelista"/>
        <w:numPr>
          <w:ilvl w:val="1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hyperlink r:id="rId32" w:history="1">
        <w:r w:rsidR="00D36D16" w:rsidRPr="00F51D20">
          <w:rPr>
            <w:rStyle w:val="Hipervnculo"/>
            <w:rFonts w:ascii="Arial" w:eastAsia="Times New Roman" w:hAnsi="Arial" w:cs="Times New Roman"/>
            <w:i/>
            <w:iCs/>
            <w:sz w:val="22"/>
            <w:lang w:val="es-ES" w:eastAsia="en-US"/>
          </w:rPr>
          <w:t>m.caballerod@alumnos.urjc.es</w:t>
        </w:r>
      </w:hyperlink>
    </w:p>
    <w:p w14:paraId="3BC386EB" w14:textId="4683F9F6" w:rsidR="000241E0" w:rsidRDefault="005572F0" w:rsidP="000241E0">
      <w:pPr>
        <w:pStyle w:val="Prrafodelista"/>
        <w:numPr>
          <w:ilvl w:val="1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hyperlink r:id="rId33" w:history="1">
        <w:r w:rsidR="000241E0" w:rsidRPr="00B95043">
          <w:rPr>
            <w:rStyle w:val="Hipervnculo"/>
            <w:rFonts w:ascii="Arial" w:eastAsia="Times New Roman" w:hAnsi="Arial" w:cs="Times New Roman"/>
            <w:i/>
            <w:iCs/>
            <w:sz w:val="22"/>
            <w:lang w:val="es-ES" w:eastAsia="en-US"/>
          </w:rPr>
          <w:t>https://www.linkedin.com/in/marco-caballero/</w:t>
        </w:r>
      </w:hyperlink>
      <w:r w:rsid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 </w:t>
      </w:r>
    </w:p>
    <w:p w14:paraId="3D91D922" w14:textId="7B6AD6D7" w:rsidR="000241E0" w:rsidRDefault="000241E0" w:rsidP="000241E0">
      <w:pPr>
        <w:pStyle w:val="Prrafodelista"/>
        <w:numPr>
          <w:ilvl w:val="0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Pedro Espinosa Ferrandez, </w:t>
      </w:r>
    </w:p>
    <w:p w14:paraId="1F43CC70" w14:textId="02B79BBE" w:rsidR="000241E0" w:rsidRDefault="005572F0" w:rsidP="000241E0">
      <w:pPr>
        <w:pStyle w:val="Prrafodelista"/>
        <w:numPr>
          <w:ilvl w:val="1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hyperlink r:id="rId34" w:history="1">
        <w:r w:rsidR="00D36D16" w:rsidRPr="00F51D20">
          <w:rPr>
            <w:rStyle w:val="Hipervnculo"/>
            <w:rFonts w:ascii="Arial" w:eastAsia="Times New Roman" w:hAnsi="Arial" w:cs="Times New Roman"/>
            <w:i/>
            <w:iCs/>
            <w:sz w:val="22"/>
            <w:lang w:val="es-ES" w:eastAsia="en-US"/>
          </w:rPr>
          <w:t>p.espinosa@alumnos.urjc.es</w:t>
        </w:r>
      </w:hyperlink>
    </w:p>
    <w:p w14:paraId="0706AB6C" w14:textId="19CDA58D" w:rsidR="000241E0" w:rsidRDefault="005572F0" w:rsidP="00D36D16">
      <w:pPr>
        <w:pStyle w:val="Prrafodelista"/>
        <w:numPr>
          <w:ilvl w:val="1"/>
          <w:numId w:val="26"/>
        </w:num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  <w:hyperlink r:id="rId35" w:history="1">
        <w:r w:rsidR="00B25A34" w:rsidRPr="00F51D20">
          <w:rPr>
            <w:rStyle w:val="Hipervnculo"/>
            <w:rFonts w:ascii="Arial" w:eastAsia="Times New Roman" w:hAnsi="Arial" w:cs="Times New Roman"/>
            <w:i/>
            <w:iCs/>
            <w:sz w:val="22"/>
            <w:lang w:val="es-ES" w:eastAsia="en-US"/>
          </w:rPr>
          <w:t>https://www.linkedin.com/in/pedro-espinosa-fer/</w:t>
        </w:r>
      </w:hyperlink>
      <w:r w:rsidR="000241E0"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  <w:t xml:space="preserve"> </w:t>
      </w:r>
    </w:p>
    <w:p w14:paraId="4CC0EC0B" w14:textId="77777777" w:rsidR="000241E0" w:rsidRDefault="000241E0" w:rsidP="000241E0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4B0CB8BB" w14:textId="77777777" w:rsidR="000241E0" w:rsidRPr="000241E0" w:rsidRDefault="000241E0" w:rsidP="000241E0">
      <w:pPr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p w14:paraId="21EA88E1" w14:textId="77777777" w:rsidR="000241E0" w:rsidRPr="000241E0" w:rsidRDefault="000241E0" w:rsidP="000241E0">
      <w:pPr>
        <w:pStyle w:val="Prrafodelista"/>
        <w:rPr>
          <w:rFonts w:ascii="Arial" w:eastAsia="Times New Roman" w:hAnsi="Arial" w:cs="Times New Roman"/>
          <w:i/>
          <w:iCs/>
          <w:color w:val="auto"/>
          <w:sz w:val="22"/>
          <w:lang w:val="es-ES" w:eastAsia="en-US"/>
        </w:rPr>
      </w:pPr>
    </w:p>
    <w:sectPr w:rsidR="000241E0" w:rsidRPr="000241E0" w:rsidSect="0076204E">
      <w:type w:val="continuous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916AC0" w14:textId="77777777" w:rsidR="005572F0" w:rsidRDefault="005572F0">
      <w:pPr>
        <w:spacing w:after="0" w:line="240" w:lineRule="auto"/>
      </w:pPr>
      <w:r>
        <w:separator/>
      </w:r>
    </w:p>
  </w:endnote>
  <w:endnote w:type="continuationSeparator" w:id="0">
    <w:p w14:paraId="13C3811E" w14:textId="77777777" w:rsidR="005572F0" w:rsidRDefault="00557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D86029" w14:textId="2D84FA5A" w:rsidR="00195C72" w:rsidRDefault="005572F0">
    <w:pPr>
      <w:pStyle w:val="Piedepgina"/>
    </w:pPr>
    <w:sdt>
      <w:sdtPr>
        <w:alias w:val="Title"/>
        <w:tag w:val=""/>
        <w:id w:val="-821968383"/>
        <w:placeholder>
          <w:docPart w:val="A7D0B05A9AEB4C7DB1DCF291B6BD55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B4493">
          <w:t>Futuristic Balls</w:t>
        </w:r>
      </w:sdtContent>
    </w:sdt>
    <w:r w:rsidR="00195C72">
      <w:t xml:space="preserve"> - </w:t>
    </w:r>
    <w:sdt>
      <w:sdtPr>
        <w:alias w:val="Date"/>
        <w:tag w:val=""/>
        <w:id w:val="-125706971"/>
        <w:placeholder>
          <w:docPart w:val="983BD6A1FA954F8486FBB52373EADFE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01-11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195C72">
          <w:t>January 2018</w:t>
        </w:r>
      </w:sdtContent>
    </w:sdt>
    <w:r w:rsidR="00195C72">
      <w:ptab w:relativeTo="margin" w:alignment="right" w:leader="none"/>
    </w:r>
    <w:r w:rsidR="00195C72">
      <w:fldChar w:fldCharType="begin"/>
    </w:r>
    <w:r w:rsidR="00195C72">
      <w:instrText xml:space="preserve"> PAGE   \* MERGEFORMAT </w:instrText>
    </w:r>
    <w:r w:rsidR="00195C72">
      <w:fldChar w:fldCharType="separate"/>
    </w:r>
    <w:r w:rsidR="00E7102B">
      <w:rPr>
        <w:noProof/>
      </w:rPr>
      <w:t>1</w:t>
    </w:r>
    <w:r w:rsidR="00195C7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24CC2" w14:textId="77777777" w:rsidR="005572F0" w:rsidRDefault="005572F0">
      <w:pPr>
        <w:spacing w:after="0" w:line="240" w:lineRule="auto"/>
      </w:pPr>
      <w:r>
        <w:separator/>
      </w:r>
    </w:p>
  </w:footnote>
  <w:footnote w:type="continuationSeparator" w:id="0">
    <w:p w14:paraId="62F2DEA6" w14:textId="77777777" w:rsidR="005572F0" w:rsidRDefault="00557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D516A"/>
    <w:multiLevelType w:val="hybridMultilevel"/>
    <w:tmpl w:val="2F507D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7951213"/>
    <w:multiLevelType w:val="hybridMultilevel"/>
    <w:tmpl w:val="30C67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D2676A"/>
    <w:multiLevelType w:val="multilevel"/>
    <w:tmpl w:val="1A12A5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0FC956E7"/>
    <w:multiLevelType w:val="hybridMultilevel"/>
    <w:tmpl w:val="3A24E40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BA1B2E"/>
    <w:multiLevelType w:val="hybridMultilevel"/>
    <w:tmpl w:val="5BF2C8B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5E50B9"/>
    <w:multiLevelType w:val="hybridMultilevel"/>
    <w:tmpl w:val="DC02BCF8"/>
    <w:lvl w:ilvl="0" w:tplc="299E04D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F90AFF"/>
    <w:multiLevelType w:val="hybridMultilevel"/>
    <w:tmpl w:val="84F2D350"/>
    <w:lvl w:ilvl="0" w:tplc="B7AA748C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27840"/>
    <w:multiLevelType w:val="hybridMultilevel"/>
    <w:tmpl w:val="FA82EE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A53D02"/>
    <w:multiLevelType w:val="hybridMultilevel"/>
    <w:tmpl w:val="28268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B40442"/>
    <w:multiLevelType w:val="hybridMultilevel"/>
    <w:tmpl w:val="240A1C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E56C24"/>
    <w:multiLevelType w:val="hybridMultilevel"/>
    <w:tmpl w:val="C8B68AA6"/>
    <w:lvl w:ilvl="0" w:tplc="7FFA4152">
      <w:start w:val="1"/>
      <w:numFmt w:val="upperRoman"/>
      <w:pStyle w:val="TD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633DD0"/>
    <w:multiLevelType w:val="hybridMultilevel"/>
    <w:tmpl w:val="0F1C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2D1D0D"/>
    <w:multiLevelType w:val="hybridMultilevel"/>
    <w:tmpl w:val="D6CE5A48"/>
    <w:lvl w:ilvl="0" w:tplc="3800BCA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485162"/>
    <w:multiLevelType w:val="hybridMultilevel"/>
    <w:tmpl w:val="346427A0"/>
    <w:lvl w:ilvl="0" w:tplc="0C2C3F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D662D0"/>
    <w:multiLevelType w:val="hybridMultilevel"/>
    <w:tmpl w:val="ED92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927D3C"/>
    <w:multiLevelType w:val="hybridMultilevel"/>
    <w:tmpl w:val="87F690F2"/>
    <w:lvl w:ilvl="0" w:tplc="6C1C0CE8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745A0F"/>
    <w:multiLevelType w:val="hybridMultilevel"/>
    <w:tmpl w:val="1C9E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9879C1"/>
    <w:multiLevelType w:val="hybridMultilevel"/>
    <w:tmpl w:val="EB887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D331E9"/>
    <w:multiLevelType w:val="hybridMultilevel"/>
    <w:tmpl w:val="4E0462D6"/>
    <w:lvl w:ilvl="0" w:tplc="90E648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6F1E219B"/>
    <w:multiLevelType w:val="hybridMultilevel"/>
    <w:tmpl w:val="940E87B8"/>
    <w:lvl w:ilvl="0" w:tplc="030E76B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213201B"/>
    <w:multiLevelType w:val="hybridMultilevel"/>
    <w:tmpl w:val="A31A8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873E12"/>
    <w:multiLevelType w:val="hybridMultilevel"/>
    <w:tmpl w:val="0A78EF3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16217E"/>
    <w:multiLevelType w:val="hybridMultilevel"/>
    <w:tmpl w:val="4E0462D6"/>
    <w:lvl w:ilvl="0" w:tplc="90E648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7F471CF4"/>
    <w:multiLevelType w:val="hybridMultilevel"/>
    <w:tmpl w:val="9F3A1CE2"/>
    <w:lvl w:ilvl="0" w:tplc="C41E63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19"/>
  </w:num>
  <w:num w:numId="5">
    <w:abstractNumId w:val="2"/>
  </w:num>
  <w:num w:numId="6">
    <w:abstractNumId w:val="0"/>
  </w:num>
  <w:num w:numId="7">
    <w:abstractNumId w:val="16"/>
  </w:num>
  <w:num w:numId="8">
    <w:abstractNumId w:val="6"/>
  </w:num>
  <w:num w:numId="9">
    <w:abstractNumId w:val="14"/>
  </w:num>
  <w:num w:numId="10">
    <w:abstractNumId w:val="25"/>
  </w:num>
  <w:num w:numId="11">
    <w:abstractNumId w:val="18"/>
  </w:num>
  <w:num w:numId="12">
    <w:abstractNumId w:val="1"/>
  </w:num>
  <w:num w:numId="13">
    <w:abstractNumId w:val="22"/>
  </w:num>
  <w:num w:numId="14">
    <w:abstractNumId w:val="13"/>
  </w:num>
  <w:num w:numId="15">
    <w:abstractNumId w:val="10"/>
  </w:num>
  <w:num w:numId="16">
    <w:abstractNumId w:val="20"/>
  </w:num>
  <w:num w:numId="17">
    <w:abstractNumId w:val="24"/>
  </w:num>
  <w:num w:numId="18">
    <w:abstractNumId w:val="15"/>
  </w:num>
  <w:num w:numId="19">
    <w:abstractNumId w:val="21"/>
  </w:num>
  <w:num w:numId="20">
    <w:abstractNumId w:val="7"/>
  </w:num>
  <w:num w:numId="21">
    <w:abstractNumId w:val="11"/>
  </w:num>
  <w:num w:numId="22">
    <w:abstractNumId w:val="5"/>
  </w:num>
  <w:num w:numId="23">
    <w:abstractNumId w:val="23"/>
  </w:num>
  <w:num w:numId="24">
    <w:abstractNumId w:val="3"/>
  </w:num>
  <w:num w:numId="25">
    <w:abstractNumId w:val="9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9CE"/>
    <w:rsid w:val="0001729D"/>
    <w:rsid w:val="000241E0"/>
    <w:rsid w:val="00044031"/>
    <w:rsid w:val="000472FB"/>
    <w:rsid w:val="00050D33"/>
    <w:rsid w:val="00060582"/>
    <w:rsid w:val="000656C2"/>
    <w:rsid w:val="00071F8A"/>
    <w:rsid w:val="00074373"/>
    <w:rsid w:val="000746BF"/>
    <w:rsid w:val="00083415"/>
    <w:rsid w:val="000A46E7"/>
    <w:rsid w:val="000A5562"/>
    <w:rsid w:val="000A5E28"/>
    <w:rsid w:val="000A7456"/>
    <w:rsid w:val="000B32E9"/>
    <w:rsid w:val="000C330D"/>
    <w:rsid w:val="000C68CA"/>
    <w:rsid w:val="000D182F"/>
    <w:rsid w:val="000D2C4E"/>
    <w:rsid w:val="000E4985"/>
    <w:rsid w:val="001037C2"/>
    <w:rsid w:val="00110FDA"/>
    <w:rsid w:val="00111AC3"/>
    <w:rsid w:val="001179CE"/>
    <w:rsid w:val="00134F8C"/>
    <w:rsid w:val="00136FC3"/>
    <w:rsid w:val="001432F0"/>
    <w:rsid w:val="00143654"/>
    <w:rsid w:val="00146B05"/>
    <w:rsid w:val="00146DA6"/>
    <w:rsid w:val="001520AD"/>
    <w:rsid w:val="0015210A"/>
    <w:rsid w:val="001624BA"/>
    <w:rsid w:val="00163D43"/>
    <w:rsid w:val="00165C9C"/>
    <w:rsid w:val="001661A5"/>
    <w:rsid w:val="00167D77"/>
    <w:rsid w:val="00172C8C"/>
    <w:rsid w:val="00175E25"/>
    <w:rsid w:val="0018474E"/>
    <w:rsid w:val="00187F5A"/>
    <w:rsid w:val="00195C72"/>
    <w:rsid w:val="00196488"/>
    <w:rsid w:val="00196B16"/>
    <w:rsid w:val="001A001B"/>
    <w:rsid w:val="001A622D"/>
    <w:rsid w:val="001B0FAD"/>
    <w:rsid w:val="001B2364"/>
    <w:rsid w:val="001B3AD4"/>
    <w:rsid w:val="001B7DB6"/>
    <w:rsid w:val="001C35AE"/>
    <w:rsid w:val="001D4A41"/>
    <w:rsid w:val="001D6223"/>
    <w:rsid w:val="001F69BE"/>
    <w:rsid w:val="00200E43"/>
    <w:rsid w:val="00205165"/>
    <w:rsid w:val="00213381"/>
    <w:rsid w:val="00217BF9"/>
    <w:rsid w:val="00225819"/>
    <w:rsid w:val="00236BA7"/>
    <w:rsid w:val="00246E06"/>
    <w:rsid w:val="00251AF4"/>
    <w:rsid w:val="00255DA4"/>
    <w:rsid w:val="00255FAE"/>
    <w:rsid w:val="00262517"/>
    <w:rsid w:val="002627A7"/>
    <w:rsid w:val="002671AC"/>
    <w:rsid w:val="002741DA"/>
    <w:rsid w:val="00275C87"/>
    <w:rsid w:val="00277896"/>
    <w:rsid w:val="00277CFC"/>
    <w:rsid w:val="00281D69"/>
    <w:rsid w:val="00290162"/>
    <w:rsid w:val="00290947"/>
    <w:rsid w:val="002958F6"/>
    <w:rsid w:val="002974C8"/>
    <w:rsid w:val="002977CF"/>
    <w:rsid w:val="002A59B2"/>
    <w:rsid w:val="002A7B9B"/>
    <w:rsid w:val="002C13F2"/>
    <w:rsid w:val="002C1401"/>
    <w:rsid w:val="002C7C74"/>
    <w:rsid w:val="002C7F35"/>
    <w:rsid w:val="002D433F"/>
    <w:rsid w:val="002D634C"/>
    <w:rsid w:val="002E2836"/>
    <w:rsid w:val="002E2BEB"/>
    <w:rsid w:val="002F07E4"/>
    <w:rsid w:val="00305C89"/>
    <w:rsid w:val="003077D0"/>
    <w:rsid w:val="00315F3E"/>
    <w:rsid w:val="003226F4"/>
    <w:rsid w:val="00333FC9"/>
    <w:rsid w:val="0033672C"/>
    <w:rsid w:val="00341DA1"/>
    <w:rsid w:val="00351453"/>
    <w:rsid w:val="00354E1A"/>
    <w:rsid w:val="00356E56"/>
    <w:rsid w:val="00357BFA"/>
    <w:rsid w:val="003661A0"/>
    <w:rsid w:val="00371047"/>
    <w:rsid w:val="00373999"/>
    <w:rsid w:val="00383075"/>
    <w:rsid w:val="003A4512"/>
    <w:rsid w:val="003A5BD7"/>
    <w:rsid w:val="003B0403"/>
    <w:rsid w:val="003C516B"/>
    <w:rsid w:val="003C588A"/>
    <w:rsid w:val="003C6893"/>
    <w:rsid w:val="003D229E"/>
    <w:rsid w:val="003D42BA"/>
    <w:rsid w:val="003D59DF"/>
    <w:rsid w:val="003E2F22"/>
    <w:rsid w:val="003E76EE"/>
    <w:rsid w:val="003F08AD"/>
    <w:rsid w:val="003F0D3B"/>
    <w:rsid w:val="0041325C"/>
    <w:rsid w:val="00421CD5"/>
    <w:rsid w:val="004227A1"/>
    <w:rsid w:val="00431F73"/>
    <w:rsid w:val="00435919"/>
    <w:rsid w:val="00441135"/>
    <w:rsid w:val="00445A90"/>
    <w:rsid w:val="00451F60"/>
    <w:rsid w:val="00453711"/>
    <w:rsid w:val="00454E09"/>
    <w:rsid w:val="00457BFA"/>
    <w:rsid w:val="00460E16"/>
    <w:rsid w:val="00461D18"/>
    <w:rsid w:val="00473A25"/>
    <w:rsid w:val="00481989"/>
    <w:rsid w:val="00491691"/>
    <w:rsid w:val="00494DCD"/>
    <w:rsid w:val="004A18C3"/>
    <w:rsid w:val="004A5134"/>
    <w:rsid w:val="004B1DA6"/>
    <w:rsid w:val="004B3322"/>
    <w:rsid w:val="004B75C1"/>
    <w:rsid w:val="004C0FE6"/>
    <w:rsid w:val="004C5221"/>
    <w:rsid w:val="004C5BA8"/>
    <w:rsid w:val="004E03CC"/>
    <w:rsid w:val="004E1721"/>
    <w:rsid w:val="004E3B14"/>
    <w:rsid w:val="004F2A14"/>
    <w:rsid w:val="004F6495"/>
    <w:rsid w:val="0050115A"/>
    <w:rsid w:val="0051043C"/>
    <w:rsid w:val="00511276"/>
    <w:rsid w:val="0051132D"/>
    <w:rsid w:val="00515CA3"/>
    <w:rsid w:val="00520350"/>
    <w:rsid w:val="0054443F"/>
    <w:rsid w:val="0055597B"/>
    <w:rsid w:val="0055624A"/>
    <w:rsid w:val="005572F0"/>
    <w:rsid w:val="00562ED3"/>
    <w:rsid w:val="00564B4C"/>
    <w:rsid w:val="00577C7B"/>
    <w:rsid w:val="00577EB3"/>
    <w:rsid w:val="00577EE2"/>
    <w:rsid w:val="005943D9"/>
    <w:rsid w:val="00596DE5"/>
    <w:rsid w:val="00597AD5"/>
    <w:rsid w:val="005A3C22"/>
    <w:rsid w:val="005A3E62"/>
    <w:rsid w:val="005B3C3D"/>
    <w:rsid w:val="005B62E4"/>
    <w:rsid w:val="005C2947"/>
    <w:rsid w:val="005C3B39"/>
    <w:rsid w:val="005C5ABB"/>
    <w:rsid w:val="005D4778"/>
    <w:rsid w:val="005E1E60"/>
    <w:rsid w:val="005E7F93"/>
    <w:rsid w:val="005F1DC5"/>
    <w:rsid w:val="005F4B60"/>
    <w:rsid w:val="005F76B9"/>
    <w:rsid w:val="00600CA0"/>
    <w:rsid w:val="00604B39"/>
    <w:rsid w:val="006074B4"/>
    <w:rsid w:val="00611F22"/>
    <w:rsid w:val="00612F5A"/>
    <w:rsid w:val="00617A43"/>
    <w:rsid w:val="00625BFD"/>
    <w:rsid w:val="00636E91"/>
    <w:rsid w:val="00640241"/>
    <w:rsid w:val="006501B2"/>
    <w:rsid w:val="006541D4"/>
    <w:rsid w:val="00661D65"/>
    <w:rsid w:val="00664FA3"/>
    <w:rsid w:val="00683F92"/>
    <w:rsid w:val="0068780B"/>
    <w:rsid w:val="00693CB7"/>
    <w:rsid w:val="006A762F"/>
    <w:rsid w:val="006B0481"/>
    <w:rsid w:val="006B10F4"/>
    <w:rsid w:val="006B5B86"/>
    <w:rsid w:val="006E38BC"/>
    <w:rsid w:val="006E5522"/>
    <w:rsid w:val="006E7ABB"/>
    <w:rsid w:val="006F5BA6"/>
    <w:rsid w:val="00710A93"/>
    <w:rsid w:val="00713512"/>
    <w:rsid w:val="007225ED"/>
    <w:rsid w:val="00740032"/>
    <w:rsid w:val="00744170"/>
    <w:rsid w:val="00745717"/>
    <w:rsid w:val="007469E2"/>
    <w:rsid w:val="0074740C"/>
    <w:rsid w:val="00757BB5"/>
    <w:rsid w:val="0076204E"/>
    <w:rsid w:val="00766EBC"/>
    <w:rsid w:val="0078568B"/>
    <w:rsid w:val="0079710C"/>
    <w:rsid w:val="007A25B1"/>
    <w:rsid w:val="007A2FB6"/>
    <w:rsid w:val="007A5E8F"/>
    <w:rsid w:val="007A6BC2"/>
    <w:rsid w:val="007B0648"/>
    <w:rsid w:val="007B0756"/>
    <w:rsid w:val="007B29BA"/>
    <w:rsid w:val="007C0F7C"/>
    <w:rsid w:val="007C712B"/>
    <w:rsid w:val="007C7F3F"/>
    <w:rsid w:val="007D2571"/>
    <w:rsid w:val="007D4EEF"/>
    <w:rsid w:val="007D7EE4"/>
    <w:rsid w:val="007E29D4"/>
    <w:rsid w:val="007E6FD9"/>
    <w:rsid w:val="007F3AA9"/>
    <w:rsid w:val="007F3CA4"/>
    <w:rsid w:val="008064CC"/>
    <w:rsid w:val="00812F93"/>
    <w:rsid w:val="00814D7C"/>
    <w:rsid w:val="00817E6D"/>
    <w:rsid w:val="008225AD"/>
    <w:rsid w:val="00824EED"/>
    <w:rsid w:val="0083288F"/>
    <w:rsid w:val="00837334"/>
    <w:rsid w:val="00840E9D"/>
    <w:rsid w:val="00846EC8"/>
    <w:rsid w:val="0085248A"/>
    <w:rsid w:val="0085292C"/>
    <w:rsid w:val="00854DE1"/>
    <w:rsid w:val="008605CE"/>
    <w:rsid w:val="00862C8E"/>
    <w:rsid w:val="00865638"/>
    <w:rsid w:val="00870C16"/>
    <w:rsid w:val="0087221A"/>
    <w:rsid w:val="008768BB"/>
    <w:rsid w:val="00890B0C"/>
    <w:rsid w:val="008B2DA0"/>
    <w:rsid w:val="008B4483"/>
    <w:rsid w:val="008C3B57"/>
    <w:rsid w:val="008C7DB4"/>
    <w:rsid w:val="008D1210"/>
    <w:rsid w:val="008D4E42"/>
    <w:rsid w:val="008D5A83"/>
    <w:rsid w:val="008F0DA4"/>
    <w:rsid w:val="00906E54"/>
    <w:rsid w:val="00922715"/>
    <w:rsid w:val="009251C9"/>
    <w:rsid w:val="00930B1B"/>
    <w:rsid w:val="00936A6E"/>
    <w:rsid w:val="009471E1"/>
    <w:rsid w:val="00966050"/>
    <w:rsid w:val="009729AF"/>
    <w:rsid w:val="00977BD6"/>
    <w:rsid w:val="00980CA6"/>
    <w:rsid w:val="00980E7C"/>
    <w:rsid w:val="0098253B"/>
    <w:rsid w:val="00985EE1"/>
    <w:rsid w:val="009A042E"/>
    <w:rsid w:val="009A1E04"/>
    <w:rsid w:val="009B027D"/>
    <w:rsid w:val="009B11C8"/>
    <w:rsid w:val="009B2B09"/>
    <w:rsid w:val="009C2D3B"/>
    <w:rsid w:val="009C4C42"/>
    <w:rsid w:val="009C6410"/>
    <w:rsid w:val="009D3C10"/>
    <w:rsid w:val="009D40CC"/>
    <w:rsid w:val="009F6886"/>
    <w:rsid w:val="00A00AF3"/>
    <w:rsid w:val="00A02339"/>
    <w:rsid w:val="00A17F96"/>
    <w:rsid w:val="00A315FD"/>
    <w:rsid w:val="00A424BA"/>
    <w:rsid w:val="00A42E18"/>
    <w:rsid w:val="00A44B32"/>
    <w:rsid w:val="00A47523"/>
    <w:rsid w:val="00A51468"/>
    <w:rsid w:val="00A53474"/>
    <w:rsid w:val="00A5684C"/>
    <w:rsid w:val="00A57C3F"/>
    <w:rsid w:val="00A66CA6"/>
    <w:rsid w:val="00A7082B"/>
    <w:rsid w:val="00A7148C"/>
    <w:rsid w:val="00A75F3A"/>
    <w:rsid w:val="00A8347F"/>
    <w:rsid w:val="00A83518"/>
    <w:rsid w:val="00A8395B"/>
    <w:rsid w:val="00AA00C4"/>
    <w:rsid w:val="00AA3F1C"/>
    <w:rsid w:val="00AA7303"/>
    <w:rsid w:val="00AB4493"/>
    <w:rsid w:val="00AF0918"/>
    <w:rsid w:val="00AF0955"/>
    <w:rsid w:val="00AF29FF"/>
    <w:rsid w:val="00B001E3"/>
    <w:rsid w:val="00B06851"/>
    <w:rsid w:val="00B100FE"/>
    <w:rsid w:val="00B130AB"/>
    <w:rsid w:val="00B1356F"/>
    <w:rsid w:val="00B15F90"/>
    <w:rsid w:val="00B17FFD"/>
    <w:rsid w:val="00B25882"/>
    <w:rsid w:val="00B25A34"/>
    <w:rsid w:val="00B2607E"/>
    <w:rsid w:val="00B40AC2"/>
    <w:rsid w:val="00B42D6F"/>
    <w:rsid w:val="00B51C38"/>
    <w:rsid w:val="00B535C0"/>
    <w:rsid w:val="00B5735F"/>
    <w:rsid w:val="00B57E7A"/>
    <w:rsid w:val="00B603A5"/>
    <w:rsid w:val="00B665D2"/>
    <w:rsid w:val="00B66D28"/>
    <w:rsid w:val="00B67002"/>
    <w:rsid w:val="00B677D8"/>
    <w:rsid w:val="00B70BD6"/>
    <w:rsid w:val="00B728F0"/>
    <w:rsid w:val="00B8222A"/>
    <w:rsid w:val="00B84E0F"/>
    <w:rsid w:val="00B91A5D"/>
    <w:rsid w:val="00B95EE8"/>
    <w:rsid w:val="00BA1D0B"/>
    <w:rsid w:val="00BA264A"/>
    <w:rsid w:val="00BA2ADE"/>
    <w:rsid w:val="00BA4206"/>
    <w:rsid w:val="00BA558F"/>
    <w:rsid w:val="00BA5FC5"/>
    <w:rsid w:val="00BA7784"/>
    <w:rsid w:val="00BB745F"/>
    <w:rsid w:val="00BD0CB4"/>
    <w:rsid w:val="00BD55E8"/>
    <w:rsid w:val="00BE05F3"/>
    <w:rsid w:val="00BE777E"/>
    <w:rsid w:val="00BF2D89"/>
    <w:rsid w:val="00BF31F5"/>
    <w:rsid w:val="00BF50CA"/>
    <w:rsid w:val="00C013EB"/>
    <w:rsid w:val="00C0226F"/>
    <w:rsid w:val="00C056E1"/>
    <w:rsid w:val="00C117D6"/>
    <w:rsid w:val="00C11EE4"/>
    <w:rsid w:val="00C12A70"/>
    <w:rsid w:val="00C16CFE"/>
    <w:rsid w:val="00C30608"/>
    <w:rsid w:val="00C50BB7"/>
    <w:rsid w:val="00C54102"/>
    <w:rsid w:val="00C60629"/>
    <w:rsid w:val="00C6197A"/>
    <w:rsid w:val="00C741EB"/>
    <w:rsid w:val="00C81C30"/>
    <w:rsid w:val="00C8244C"/>
    <w:rsid w:val="00C93B9C"/>
    <w:rsid w:val="00C96BCD"/>
    <w:rsid w:val="00CA48C8"/>
    <w:rsid w:val="00CB0E04"/>
    <w:rsid w:val="00CB2EE5"/>
    <w:rsid w:val="00CB72C1"/>
    <w:rsid w:val="00CC2545"/>
    <w:rsid w:val="00CC298F"/>
    <w:rsid w:val="00CC5267"/>
    <w:rsid w:val="00CD5D47"/>
    <w:rsid w:val="00CE24A0"/>
    <w:rsid w:val="00CE276E"/>
    <w:rsid w:val="00CE3686"/>
    <w:rsid w:val="00CE6ECC"/>
    <w:rsid w:val="00CF0AD7"/>
    <w:rsid w:val="00CF2873"/>
    <w:rsid w:val="00CF405F"/>
    <w:rsid w:val="00D0548F"/>
    <w:rsid w:val="00D062AF"/>
    <w:rsid w:val="00D36141"/>
    <w:rsid w:val="00D36D16"/>
    <w:rsid w:val="00D4046D"/>
    <w:rsid w:val="00D548E1"/>
    <w:rsid w:val="00D55832"/>
    <w:rsid w:val="00D56F97"/>
    <w:rsid w:val="00D617F0"/>
    <w:rsid w:val="00D763F1"/>
    <w:rsid w:val="00D80390"/>
    <w:rsid w:val="00D85254"/>
    <w:rsid w:val="00D9562C"/>
    <w:rsid w:val="00D97D71"/>
    <w:rsid w:val="00D97E5C"/>
    <w:rsid w:val="00DA4BEF"/>
    <w:rsid w:val="00DB674E"/>
    <w:rsid w:val="00DC3376"/>
    <w:rsid w:val="00DC7DE9"/>
    <w:rsid w:val="00DD0B67"/>
    <w:rsid w:val="00DD7A43"/>
    <w:rsid w:val="00DE3231"/>
    <w:rsid w:val="00DE52BA"/>
    <w:rsid w:val="00DE5AF3"/>
    <w:rsid w:val="00DE7139"/>
    <w:rsid w:val="00E05207"/>
    <w:rsid w:val="00E07B61"/>
    <w:rsid w:val="00E121F9"/>
    <w:rsid w:val="00E230A4"/>
    <w:rsid w:val="00E2314B"/>
    <w:rsid w:val="00E330EE"/>
    <w:rsid w:val="00E403AC"/>
    <w:rsid w:val="00E40A24"/>
    <w:rsid w:val="00E4586D"/>
    <w:rsid w:val="00E515E1"/>
    <w:rsid w:val="00E55B3F"/>
    <w:rsid w:val="00E55DE1"/>
    <w:rsid w:val="00E57658"/>
    <w:rsid w:val="00E60161"/>
    <w:rsid w:val="00E615DC"/>
    <w:rsid w:val="00E705CF"/>
    <w:rsid w:val="00E7102B"/>
    <w:rsid w:val="00E72FEB"/>
    <w:rsid w:val="00E760A3"/>
    <w:rsid w:val="00E80857"/>
    <w:rsid w:val="00E82CAC"/>
    <w:rsid w:val="00E83F88"/>
    <w:rsid w:val="00E86E63"/>
    <w:rsid w:val="00E9135A"/>
    <w:rsid w:val="00E91E80"/>
    <w:rsid w:val="00E930A9"/>
    <w:rsid w:val="00EB4EDA"/>
    <w:rsid w:val="00EB7924"/>
    <w:rsid w:val="00ED383A"/>
    <w:rsid w:val="00EE0BEA"/>
    <w:rsid w:val="00EE3981"/>
    <w:rsid w:val="00EF0743"/>
    <w:rsid w:val="00EF1902"/>
    <w:rsid w:val="00F0252E"/>
    <w:rsid w:val="00F033DD"/>
    <w:rsid w:val="00F036D9"/>
    <w:rsid w:val="00F03FBD"/>
    <w:rsid w:val="00F060D9"/>
    <w:rsid w:val="00F06257"/>
    <w:rsid w:val="00F06BFD"/>
    <w:rsid w:val="00F07AAD"/>
    <w:rsid w:val="00F14994"/>
    <w:rsid w:val="00F1568C"/>
    <w:rsid w:val="00F228EC"/>
    <w:rsid w:val="00F44846"/>
    <w:rsid w:val="00F74B37"/>
    <w:rsid w:val="00F75397"/>
    <w:rsid w:val="00FA0204"/>
    <w:rsid w:val="00FD0B73"/>
    <w:rsid w:val="00FE3047"/>
    <w:rsid w:val="00FF023C"/>
    <w:rsid w:val="00FF1DB5"/>
    <w:rsid w:val="00FF72D9"/>
    <w:rsid w:val="3588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15F80CE"/>
  <w15:chartTrackingRefBased/>
  <w15:docId w15:val="{8D877FF9-7253-40B7-AC12-B9360927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4D7C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D3B"/>
    <w:pPr>
      <w:keepNext/>
      <w:keepLines/>
      <w:spacing w:before="120" w:after="120" w:line="240" w:lineRule="auto"/>
      <w:outlineLvl w:val="1"/>
    </w:pPr>
    <w:rPr>
      <w:b/>
      <w:bCs/>
      <w:color w:val="auto"/>
      <w:sz w:val="30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9729AF"/>
    <w:pPr>
      <w:spacing w:before="40" w:after="0"/>
      <w:outlineLvl w:val="2"/>
    </w:pPr>
    <w:rPr>
      <w:rFonts w:asciiTheme="majorHAnsi" w:hAnsiTheme="majorHAnsi"/>
      <w:b w:val="0"/>
      <w:bCs w:val="0"/>
      <w:i/>
      <w:i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077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0C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814D7C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70C0"/>
      <w:kern w:val="28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814D7C"/>
    <w:rPr>
      <w:rFonts w:asciiTheme="majorHAnsi" w:eastAsiaTheme="majorEastAsia" w:hAnsiTheme="majorHAnsi" w:cstheme="majorBidi"/>
      <w:color w:val="0070C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32"/>
      <w:szCs w:val="32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Info">
    <w:name w:val="Contact Info"/>
    <w:basedOn w:val="Sinespaciado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Sinespaciado"/>
    <w:uiPriority w:val="99"/>
    <w:pPr>
      <w:spacing w:line="14" w:lineRule="exact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rsid w:val="00814D7C"/>
    <w:pPr>
      <w:spacing w:after="0" w:line="240" w:lineRule="auto"/>
    </w:pPr>
    <w:rPr>
      <w:rFonts w:asciiTheme="majorHAnsi" w:eastAsiaTheme="majorEastAsia" w:hAnsiTheme="majorHAnsi" w:cstheme="majorBidi"/>
      <w:caps/>
      <w:color w:val="0070C0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14D7C"/>
    <w:rPr>
      <w:rFonts w:asciiTheme="majorHAnsi" w:eastAsiaTheme="majorEastAsia" w:hAnsiTheme="majorHAnsi" w:cstheme="majorBidi"/>
      <w:caps/>
      <w:color w:val="0070C0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14D7C"/>
    <w:rPr>
      <w:rFonts w:asciiTheme="majorHAnsi" w:eastAsiaTheme="majorEastAsia" w:hAnsiTheme="majorHAnsi" w:cstheme="majorBidi"/>
      <w:color w:val="0070C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F0D3B"/>
    <w:rPr>
      <w:b/>
      <w:bCs/>
      <w:color w:val="auto"/>
      <w:sz w:val="30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814D7C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styleId="TD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Pr>
      <w:color w:val="4C483D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729AF"/>
    <w:rPr>
      <w:rFonts w:asciiTheme="majorHAnsi" w:hAnsiTheme="majorHAnsi"/>
      <w:i/>
      <w:iCs/>
      <w:color w:val="auto"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tulo4Car">
    <w:name w:val="Título 4 Car"/>
    <w:basedOn w:val="Fuentedeprrafopredeter"/>
    <w:link w:val="Ttulo4"/>
    <w:uiPriority w:val="9"/>
    <w:rsid w:val="003077D0"/>
    <w:rPr>
      <w:rFonts w:asciiTheme="majorHAnsi" w:eastAsiaTheme="majorEastAsia" w:hAnsiTheme="majorHAnsi" w:cstheme="majorBidi"/>
      <w:i/>
      <w:iCs/>
      <w:color w:val="0070C0"/>
      <w:sz w:val="22"/>
    </w:rPr>
  </w:style>
  <w:style w:type="table" w:customStyle="1" w:styleId="FinancialTable">
    <w:name w:val="Financial Table"/>
    <w:basedOn w:val="Tablanormal"/>
    <w:uiPriority w:val="99"/>
    <w:pPr>
      <w:spacing w:before="60" w:after="60" w:line="240" w:lineRule="auto"/>
    </w:pPr>
    <w:tblPr>
      <w:tblStyleRowBandSize w:val="1"/>
      <w:tblInd w:w="0" w:type="dxa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720" w:right="3240"/>
    </w:p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NormalWeb">
    <w:name w:val="Normal (Web)"/>
    <w:basedOn w:val="Normal"/>
    <w:uiPriority w:val="99"/>
    <w:semiHidden/>
    <w:unhideWhenUsed/>
    <w:rsid w:val="00814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Prrafodelista">
    <w:name w:val="List Paragraph"/>
    <w:basedOn w:val="Normal"/>
    <w:uiPriority w:val="34"/>
    <w:unhideWhenUsed/>
    <w:qFormat/>
    <w:rsid w:val="004E1721"/>
    <w:pPr>
      <w:ind w:left="720"/>
      <w:contextualSpacing/>
    </w:pPr>
    <w:rPr>
      <w:sz w:val="30"/>
    </w:rPr>
  </w:style>
  <w:style w:type="paragraph" w:styleId="Descripcin">
    <w:name w:val="caption"/>
    <w:basedOn w:val="Normal"/>
    <w:next w:val="Normal"/>
    <w:uiPriority w:val="35"/>
    <w:unhideWhenUsed/>
    <w:qFormat/>
    <w:rsid w:val="008D4E42"/>
    <w:pPr>
      <w:spacing w:after="200" w:line="240" w:lineRule="auto"/>
    </w:pPr>
    <w:rPr>
      <w:i/>
      <w:i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8D4E42"/>
    <w:pPr>
      <w:spacing w:after="0"/>
    </w:pPr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06851"/>
    <w:rPr>
      <w:color w:val="808080"/>
      <w:shd w:val="clear" w:color="auto" w:fill="E6E6E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45A90"/>
    <w:pPr>
      <w:spacing w:after="0" w:line="240" w:lineRule="auto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45A90"/>
  </w:style>
  <w:style w:type="character" w:styleId="Refdenotaalfinal">
    <w:name w:val="endnote reference"/>
    <w:basedOn w:val="Fuentedeprrafopredeter"/>
    <w:uiPriority w:val="99"/>
    <w:semiHidden/>
    <w:unhideWhenUsed/>
    <w:rsid w:val="00445A90"/>
    <w:rPr>
      <w:vertAlign w:val="superscript"/>
    </w:rPr>
  </w:style>
  <w:style w:type="table" w:styleId="Tabladecuadrcula6concolores-nfasis4">
    <w:name w:val="Grid Table 6 Colorful Accent 4"/>
    <w:basedOn w:val="Tablanormal"/>
    <w:uiPriority w:val="51"/>
    <w:rsid w:val="00824EED"/>
    <w:pPr>
      <w:spacing w:after="0" w:line="240" w:lineRule="auto"/>
    </w:pPr>
    <w:rPr>
      <w:color w:val="3E8799" w:themeColor="accent4" w:themeShade="BF"/>
    </w:rPr>
    <w:tblPr>
      <w:tblStyleRowBandSize w:val="1"/>
      <w:tblStyleColBandSize w:val="1"/>
      <w:tblInd w:w="0" w:type="dxa"/>
      <w:tblBorders>
        <w:top w:val="single" w:sz="4" w:space="0" w:color="A0CDD8" w:themeColor="accent4" w:themeTint="99"/>
        <w:left w:val="single" w:sz="4" w:space="0" w:color="A0CDD8" w:themeColor="accent4" w:themeTint="99"/>
        <w:bottom w:val="single" w:sz="4" w:space="0" w:color="A0CDD8" w:themeColor="accent4" w:themeTint="99"/>
        <w:right w:val="single" w:sz="4" w:space="0" w:color="A0CDD8" w:themeColor="accent4" w:themeTint="99"/>
        <w:insideH w:val="single" w:sz="4" w:space="0" w:color="A0CDD8" w:themeColor="accent4" w:themeTint="99"/>
        <w:insideV w:val="single" w:sz="4" w:space="0" w:color="A0CDD8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D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D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EF2" w:themeFill="accent4" w:themeFillTint="33"/>
      </w:tcPr>
    </w:tblStylePr>
    <w:tblStylePr w:type="band1Horz">
      <w:tblPr/>
      <w:tcPr>
        <w:shd w:val="clear" w:color="auto" w:fill="DFEEF2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25A34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4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ylnvapht.deviantart.com/art/Futuristic-Organic-Button-175357782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mailto:p.espinosa@alumnos.urjc.e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linkedin.com/in/marco-caballero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mailto:m.caballerod@alumnos.urjc.es" TargetMode="External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hyperlink" Target="https://www.aulavirtual.urjc.e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linkedin.com/in/pedro-espinosa-fer/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zcabma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7D0B05A9AEB4C7DB1DCF291B6BD5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D3C31-92C6-4C4F-BE6E-455D2376A775}"/>
      </w:docPartPr>
      <w:docPartBody>
        <w:p w:rsidR="0039130B" w:rsidRDefault="0039130B">
          <w:pPr>
            <w:pStyle w:val="A7D0B05A9AEB4C7DB1DCF291B6BD557F"/>
          </w:pPr>
          <w:r>
            <w:t>[Business Plan Title]</w:t>
          </w:r>
        </w:p>
      </w:docPartBody>
    </w:docPart>
    <w:docPart>
      <w:docPartPr>
        <w:name w:val="983BD6A1FA954F8486FBB52373EAD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783E04-ACF4-4D2A-9B06-5CE6066DFF85}"/>
      </w:docPartPr>
      <w:docPartBody>
        <w:p w:rsidR="0039130B" w:rsidRDefault="0039130B">
          <w:pPr>
            <w:pStyle w:val="983BD6A1FA954F8486FBB52373EADFE8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0B"/>
    <w:rsid w:val="0039130B"/>
    <w:rsid w:val="0041505F"/>
    <w:rsid w:val="006A2A80"/>
    <w:rsid w:val="00990490"/>
    <w:rsid w:val="00C112BB"/>
    <w:rsid w:val="00C638BF"/>
    <w:rsid w:val="00C9390F"/>
    <w:rsid w:val="00E83886"/>
    <w:rsid w:val="00EA6BC2"/>
    <w:rsid w:val="00F8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9130B"/>
    <w:rPr>
      <w:color w:val="808080"/>
    </w:rPr>
  </w:style>
  <w:style w:type="paragraph" w:customStyle="1" w:styleId="2C101EC558EA482EA351292306D3D0A6">
    <w:name w:val="2C101EC558EA482EA351292306D3D0A6"/>
  </w:style>
  <w:style w:type="paragraph" w:customStyle="1" w:styleId="39F51E63AE0E47DC87EBB2E6362CF958">
    <w:name w:val="39F51E63AE0E47DC87EBB2E6362CF958"/>
  </w:style>
  <w:style w:type="paragraph" w:customStyle="1" w:styleId="A63C8F95041643F5AC5EBD88C906B676">
    <w:name w:val="A63C8F95041643F5AC5EBD88C906B676"/>
  </w:style>
  <w:style w:type="paragraph" w:customStyle="1" w:styleId="E996DC80700C46B2B09FDF86DB8FA8BA">
    <w:name w:val="E996DC80700C46B2B09FDF86DB8FA8BA"/>
  </w:style>
  <w:style w:type="paragraph" w:customStyle="1" w:styleId="02FA1CE0B68E41EEAC782EBD6455E147">
    <w:name w:val="02FA1CE0B68E41EEAC782EBD6455E147"/>
  </w:style>
  <w:style w:type="paragraph" w:customStyle="1" w:styleId="78762D93D7534D4D98B9EF78CACBAD3A">
    <w:name w:val="78762D93D7534D4D98B9EF78CACBAD3A"/>
  </w:style>
  <w:style w:type="paragraph" w:customStyle="1" w:styleId="4BBD2D3D18814754B8A6C204F0D20BD2">
    <w:name w:val="4BBD2D3D18814754B8A6C204F0D20BD2"/>
  </w:style>
  <w:style w:type="paragraph" w:customStyle="1" w:styleId="72624E704C8646DC8D2C7441CA0037ED">
    <w:name w:val="72624E704C8646DC8D2C7441CA0037ED"/>
  </w:style>
  <w:style w:type="paragraph" w:customStyle="1" w:styleId="A7D0B05A9AEB4C7DB1DCF291B6BD557F">
    <w:name w:val="A7D0B05A9AEB4C7DB1DCF291B6BD557F"/>
  </w:style>
  <w:style w:type="paragraph" w:customStyle="1" w:styleId="983BD6A1FA954F8486FBB52373EADFE8">
    <w:name w:val="983BD6A1FA954F8486FBB52373EADFE8"/>
  </w:style>
  <w:style w:type="paragraph" w:customStyle="1" w:styleId="B2552A0056F44A2293E0888362430A34">
    <w:name w:val="B2552A0056F44A2293E0888362430A34"/>
    <w:rsid w:val="0039130B"/>
  </w:style>
  <w:style w:type="paragraph" w:customStyle="1" w:styleId="E58EFC4E24A24E79882C799F574DA4C4">
    <w:name w:val="E58EFC4E24A24E79882C799F574DA4C4"/>
    <w:rsid w:val="0039130B"/>
  </w:style>
  <w:style w:type="paragraph" w:customStyle="1" w:styleId="A51E05DB1B50441695D876361EB086EC">
    <w:name w:val="A51E05DB1B50441695D876361EB086EC"/>
    <w:rsid w:val="0039130B"/>
  </w:style>
  <w:style w:type="paragraph" w:customStyle="1" w:styleId="8C5A1AC798BD4562A63C3BB6E47BAEBC">
    <w:name w:val="8C5A1AC798BD4562A63C3BB6E47BAEBC"/>
    <w:rsid w:val="004150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2018-01-11T00:00:00</PublishDate>
  <Abstract/>
  <CompanyAddress>Marco Caballero del Dedo.
Pedro Espinosa Ferrández. </CompanyAddress>
  <CompanyPhone/>
  <CompanyFax/>
  <CompanyEmail>m.caballerod@alumnos.urjc.es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A0BD4-CEF7-4F1C-969D-FE5F61887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</Template>
  <TotalTime>868</TotalTime>
  <Pages>1</Pages>
  <Words>1151</Words>
  <Characters>6332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Futuristic Balls</vt:lpstr>
      <vt:lpstr>Arquitecturas Software</vt:lpstr>
    </vt:vector>
  </TitlesOfParts>
  <Company/>
  <LinksUpToDate>false</LinksUpToDate>
  <CharactersWithSpaces>7469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Futuristic Balls</dc:title>
  <dc:subject>Creación de un juego con HTML5, Multimedia, URJC.</dc:subject>
  <dc:creator>MARCOS CABALLERO DEL DEDO</dc:creator>
  <cp:keywords/>
  <dc:description/>
  <cp:lastModifiedBy>Pedro Espinosa Ferrández</cp:lastModifiedBy>
  <cp:revision>309</cp:revision>
  <cp:lastPrinted>2018-03-11T19:57:00Z</cp:lastPrinted>
  <dcterms:created xsi:type="dcterms:W3CDTF">2018-02-21T15:34:00Z</dcterms:created>
  <dcterms:modified xsi:type="dcterms:W3CDTF">2018-03-11T19:57:00Z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